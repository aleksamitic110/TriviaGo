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Pr="003372D3" w:rsidR="003372D3" w:rsidP="003372D3" w:rsidRDefault="00C43B00" w14:paraId="4EFC91EB" w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TriviaGO</w:t>
      </w:r>
    </w:p>
    <w:p w:rsidRPr="006F61C6" w:rsidR="00585BB7" w:rsidP="00585BB7" w:rsidRDefault="00C43B00" w14:paraId="45E78EDD" w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Mobilna Aplikacija</w:t>
      </w:r>
      <w:r w:rsidR="00585BB7">
        <w:rPr>
          <w:lang w:val="sr-Latn-CS"/>
        </w:rPr>
        <w:t xml:space="preserve"> </w:t>
      </w:r>
      <w:r>
        <w:rPr>
          <w:lang w:val="sr-Latn-CS"/>
        </w:rPr>
        <w:t>z</w:t>
      </w:r>
      <w:r w:rsidR="00585BB7">
        <w:rPr>
          <w:lang w:val="sr-Latn-CS"/>
        </w:rPr>
        <w:t xml:space="preserve">a </w:t>
      </w:r>
      <w:r>
        <w:rPr>
          <w:lang w:val="sr-Latn-CS"/>
        </w:rPr>
        <w:t>Učenje kroz Fizičku Aktivnost</w:t>
      </w:r>
    </w:p>
    <w:p w:rsidRPr="003372D3" w:rsidR="00206E1F" w:rsidP="003372D3" w:rsidRDefault="00206E1F" w14:paraId="29D6B04F" w14:textId="77777777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:rsidRPr="003372D3" w:rsidR="00206E1F" w:rsidRDefault="003372D3" w14:paraId="294053DC" w14:textId="77777777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>Vizija sistema</w:t>
      </w:r>
    </w:p>
    <w:p w:rsidRPr="003372D3" w:rsidR="00206E1F" w:rsidRDefault="00206E1F" w14:paraId="672A6659" w14:textId="77777777">
      <w:pPr>
        <w:pStyle w:val="Title"/>
        <w:jc w:val="right"/>
        <w:rPr>
          <w:lang w:val="sr-Latn-CS"/>
        </w:rPr>
      </w:pPr>
    </w:p>
    <w:p w:rsidRPr="003372D3" w:rsidR="00206E1F" w:rsidP="003372D3" w:rsidRDefault="003372D3" w14:paraId="7E7B734B" w14:textId="77777777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Pr="003372D3" w:rsidR="00206E1F">
        <w:rPr>
          <w:sz w:val="28"/>
          <w:lang w:val="sr-Latn-CS"/>
        </w:rPr>
        <w:t xml:space="preserve"> 1.0</w:t>
      </w:r>
    </w:p>
    <w:p w:rsidRPr="003372D3" w:rsidR="00206E1F" w:rsidRDefault="00206E1F" w14:paraId="0A37501D" w14:textId="77777777">
      <w:pPr>
        <w:pStyle w:val="Title"/>
        <w:rPr>
          <w:sz w:val="28"/>
          <w:lang w:val="sr-Latn-CS"/>
        </w:rPr>
        <w:sectPr w:rsidRPr="003372D3" w:rsidR="00206E1F">
          <w:headerReference w:type="default" r:id="rId8"/>
          <w:footerReference w:type="even" r:id="rId9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</w:sectPr>
      </w:pPr>
    </w:p>
    <w:p w:rsidRPr="003372D3" w:rsidR="00206E1F" w:rsidRDefault="003372D3" w14:paraId="023F6467" w14:textId="77777777">
      <w:pPr>
        <w:pStyle w:val="Title"/>
        <w:rPr>
          <w:lang w:val="sr-Latn-CS"/>
        </w:rPr>
      </w:pPr>
      <w:r>
        <w:rPr>
          <w:lang w:val="sr-Latn-CS"/>
        </w:rPr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Pr="003372D3" w:rsidR="00206E1F" w14:paraId="29D06CEC" w14:textId="77777777">
        <w:tc>
          <w:tcPr>
            <w:tcW w:w="2304" w:type="dxa"/>
          </w:tcPr>
          <w:p w:rsidRPr="003372D3" w:rsidR="00206E1F" w:rsidRDefault="003372D3" w14:paraId="746F1487" w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:rsidRPr="003372D3" w:rsidR="00206E1F" w:rsidRDefault="003372D3" w14:paraId="3102AD42" w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:rsidRPr="003372D3" w:rsidR="00206E1F" w:rsidRDefault="003372D3" w14:paraId="702199EA" w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:rsidRPr="003372D3" w:rsidR="00206E1F" w:rsidRDefault="003372D3" w14:paraId="4C320DDC" w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Pr="00662734" w:rsidR="003372D3" w14:paraId="68F75DE2" w14:textId="77777777">
        <w:tc>
          <w:tcPr>
            <w:tcW w:w="2304" w:type="dxa"/>
          </w:tcPr>
          <w:p w:rsidRPr="003372D3" w:rsidR="003372D3" w:rsidP="00206E1F" w:rsidRDefault="00C43B00" w14:paraId="557A8888" w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22</w:t>
            </w:r>
            <w:r w:rsidR="00426941">
              <w:rPr>
                <w:lang w:val="sr-Latn-CS"/>
              </w:rPr>
              <w:t>.0</w:t>
            </w:r>
            <w:r>
              <w:rPr>
                <w:lang w:val="sr-Latn-CS"/>
              </w:rPr>
              <w:t>7</w:t>
            </w:r>
            <w:r w:rsidR="00426941">
              <w:rPr>
                <w:lang w:val="sr-Latn-CS"/>
              </w:rPr>
              <w:t>.20</w:t>
            </w:r>
            <w:r>
              <w:rPr>
                <w:lang w:val="sr-Latn-CS"/>
              </w:rPr>
              <w:t>25</w:t>
            </w:r>
            <w:r w:rsidRPr="003372D3" w:rsidR="00426941">
              <w:rPr>
                <w:lang w:val="sr-Latn-CS"/>
              </w:rPr>
              <w:t xml:space="preserve">. </w:t>
            </w:r>
          </w:p>
        </w:tc>
        <w:tc>
          <w:tcPr>
            <w:tcW w:w="1152" w:type="dxa"/>
          </w:tcPr>
          <w:p w:rsidRPr="003372D3" w:rsidR="003372D3" w:rsidP="00206E1F" w:rsidRDefault="003372D3" w14:paraId="4B3AA50C" w14:textId="77777777">
            <w:pPr>
              <w:pStyle w:val="Tabletext"/>
              <w:rPr>
                <w:lang w:val="sr-Latn-CS"/>
              </w:rPr>
            </w:pPr>
            <w:r w:rsidRPr="003372D3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:rsidRPr="003372D3" w:rsidR="003372D3" w:rsidP="00206E1F" w:rsidRDefault="003372D3" w14:paraId="10ED3A91" w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Revizija</w:t>
            </w:r>
          </w:p>
        </w:tc>
        <w:tc>
          <w:tcPr>
            <w:tcW w:w="2304" w:type="dxa"/>
          </w:tcPr>
          <w:p w:rsidRPr="003372D3" w:rsidR="003372D3" w:rsidP="003372D3" w:rsidRDefault="00C43B00" w14:paraId="663D2333" w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Luka Miljković, Luka Ilić, Aleksa Mitić</w:t>
            </w:r>
          </w:p>
        </w:tc>
      </w:tr>
      <w:tr w:rsidRPr="00662734" w:rsidR="003372D3" w14:paraId="5DAB6C7B" w14:textId="77777777">
        <w:tc>
          <w:tcPr>
            <w:tcW w:w="2304" w:type="dxa"/>
          </w:tcPr>
          <w:p w:rsidRPr="003372D3" w:rsidR="003372D3" w:rsidRDefault="003372D3" w14:paraId="02EB378F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Pr="003372D3" w:rsidR="003372D3" w:rsidRDefault="003372D3" w14:paraId="6A05A809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:rsidRPr="003372D3" w:rsidR="003372D3" w:rsidRDefault="003372D3" w14:paraId="5A39BBE3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:rsidRPr="003372D3" w:rsidR="003372D3" w:rsidRDefault="003372D3" w14:paraId="41C8F396" w14:textId="77777777">
            <w:pPr>
              <w:pStyle w:val="Tabletext"/>
              <w:rPr>
                <w:lang w:val="sr-Latn-CS"/>
              </w:rPr>
            </w:pPr>
          </w:p>
        </w:tc>
      </w:tr>
      <w:tr w:rsidRPr="00662734" w:rsidR="003372D3" w14:paraId="72A3D3EC" w14:textId="77777777">
        <w:tc>
          <w:tcPr>
            <w:tcW w:w="2304" w:type="dxa"/>
          </w:tcPr>
          <w:p w:rsidRPr="003372D3" w:rsidR="003372D3" w:rsidRDefault="003372D3" w14:paraId="0D0B940D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Pr="003372D3" w:rsidR="003372D3" w:rsidRDefault="003372D3" w14:paraId="0E27B00A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:rsidRPr="003372D3" w:rsidR="003372D3" w:rsidRDefault="003372D3" w14:paraId="60061E4C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:rsidRPr="003372D3" w:rsidR="003372D3" w:rsidRDefault="003372D3" w14:paraId="44EAFD9C" w14:textId="77777777">
            <w:pPr>
              <w:pStyle w:val="Tabletext"/>
              <w:rPr>
                <w:lang w:val="sr-Latn-CS"/>
              </w:rPr>
            </w:pPr>
          </w:p>
        </w:tc>
      </w:tr>
      <w:tr w:rsidRPr="00662734" w:rsidR="003372D3" w14:paraId="4B94D5A5" w14:textId="77777777">
        <w:tc>
          <w:tcPr>
            <w:tcW w:w="2304" w:type="dxa"/>
          </w:tcPr>
          <w:p w:rsidRPr="003372D3" w:rsidR="003372D3" w:rsidRDefault="003372D3" w14:paraId="3DEEC669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Pr="003372D3" w:rsidR="003372D3" w:rsidRDefault="003372D3" w14:paraId="3656B9AB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:rsidRPr="003372D3" w:rsidR="003372D3" w:rsidRDefault="003372D3" w14:paraId="45FB0818" w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:rsidRPr="003372D3" w:rsidR="003372D3" w:rsidRDefault="003372D3" w14:paraId="049F31CB" w14:textId="77777777">
            <w:pPr>
              <w:pStyle w:val="Tabletext"/>
              <w:rPr>
                <w:lang w:val="sr-Latn-CS"/>
              </w:rPr>
            </w:pPr>
          </w:p>
        </w:tc>
      </w:tr>
    </w:tbl>
    <w:p w:rsidRPr="003372D3" w:rsidR="00206E1F" w:rsidRDefault="00206E1F" w14:paraId="53128261" w14:textId="77777777">
      <w:pPr>
        <w:rPr>
          <w:lang w:val="sr-Latn-CS"/>
        </w:rPr>
      </w:pPr>
    </w:p>
    <w:p w:rsidRPr="003372D3" w:rsidR="00206E1F" w:rsidP="003372D3" w:rsidRDefault="00206E1F" w14:paraId="414DD773" w14:textId="77777777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t>Sadržaj</w:t>
      </w:r>
    </w:p>
    <w:sdt>
      <w:sdtPr>
        <w:rPr>
          <w:rFonts w:ascii="Times New Roman" w:hAnsi="Times New Roman" w:eastAsia="Times New Roman" w:cs="Times New Roman"/>
          <w:color w:val="auto"/>
          <w:sz w:val="20"/>
          <w:szCs w:val="20"/>
          <w:lang w:eastAsia="sr-Latn-CS"/>
        </w:rPr>
        <w:id w:val="150278098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0"/>
          <w:szCs w:val="20"/>
          <w:lang w:eastAsia="sr-Latn-CS"/>
        </w:rPr>
      </w:sdtEndPr>
      <w:sdtContent>
        <w:p w:rsidR="00B73B41" w:rsidRDefault="00B73B41" w14:paraId="6DA7CC89" w14:textId="1F8645C7">
          <w:pPr>
            <w:pStyle w:val="TOCHeading"/>
          </w:pPr>
          <w:r>
            <w:t>Contents</w:t>
          </w:r>
        </w:p>
        <w:p w:rsidR="006B52D5" w:rsidRDefault="00B73B41" w14:paraId="66432D14" w14:textId="55E5FAB8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4249179">
            <w:r w:rsidRPr="002C5984" w:rsidR="006B52D5">
              <w:rPr>
                <w:rStyle w:val="Hyperlink"/>
                <w:noProof/>
                <w:lang w:val="sr-Latn-CS"/>
              </w:rPr>
              <w:t>1.</w:t>
            </w:r>
            <w:r w:rsidR="006B52D5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 w:rsidR="006B52D5">
              <w:rPr>
                <w:rStyle w:val="Hyperlink"/>
                <w:noProof/>
                <w:lang w:val="sr-Latn-CS"/>
              </w:rPr>
              <w:t>Cilj dokumenta</w:t>
            </w:r>
            <w:r w:rsidR="006B52D5">
              <w:rPr>
                <w:noProof/>
                <w:webHidden/>
              </w:rPr>
              <w:tab/>
            </w:r>
            <w:r w:rsidR="006B52D5">
              <w:rPr>
                <w:noProof/>
                <w:webHidden/>
              </w:rPr>
              <w:fldChar w:fldCharType="begin"/>
            </w:r>
            <w:r w:rsidR="006B52D5">
              <w:rPr>
                <w:noProof/>
                <w:webHidden/>
              </w:rPr>
              <w:instrText xml:space="preserve"> PAGEREF _Toc204249179 \h </w:instrText>
            </w:r>
            <w:r w:rsidR="006B52D5">
              <w:rPr>
                <w:noProof/>
                <w:webHidden/>
              </w:rPr>
            </w:r>
            <w:r w:rsidR="006B52D5"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5</w:t>
            </w:r>
            <w:r w:rsidR="006B52D5"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3A25564C" w14:textId="6BBFA0B6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0">
            <w:r w:rsidRPr="002C5984">
              <w:rPr>
                <w:rStyle w:val="Hyperlink"/>
                <w:noProof/>
                <w:lang w:val="sr-Latn-CS"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Opseg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456C6904" w14:textId="61F8D478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1">
            <w:r w:rsidRPr="002C5984">
              <w:rPr>
                <w:rStyle w:val="Hyperlink"/>
                <w:noProof/>
                <w:lang w:val="sr-Latn-CS"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6B059C43" w14:textId="5A9CB1C6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2">
            <w:r w:rsidRPr="002C5984">
              <w:rPr>
                <w:rStyle w:val="Hyperlink"/>
                <w:noProof/>
                <w:lang w:val="sr-Latn-CS"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Pozicioniranje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5148A010" w14:textId="2CBDF95A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3">
            <w:r w:rsidRPr="002C5984">
              <w:rPr>
                <w:rStyle w:val="Hyperlink"/>
                <w:noProof/>
                <w:lang w:val="sr-Latn-CS"/>
              </w:rPr>
              <w:t>4.1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Poslovne mogućnosti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6A316B0A" w14:textId="02355DD2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4">
            <w:r w:rsidRPr="002C5984">
              <w:rPr>
                <w:rStyle w:val="Hyperlink"/>
                <w:noProof/>
                <w:lang w:val="sr-Latn-CS"/>
              </w:rPr>
              <w:t>4.2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Postavka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04E447B0" w14:textId="0D57B2AF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5">
            <w:r w:rsidRPr="002C5984">
              <w:rPr>
                <w:rStyle w:val="Hyperlink"/>
                <w:noProof/>
                <w:lang w:val="sr-Latn-CS"/>
              </w:rPr>
              <w:t>4.3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Postavka pozicije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449ED160" w14:textId="4446EF2C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6">
            <w:r w:rsidRPr="002C5984">
              <w:rPr>
                <w:rStyle w:val="Hyperlink"/>
                <w:noProof/>
                <w:lang w:val="sr-Latn-CS"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Opis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1BD330AF" w14:textId="1FB11E1E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7">
            <w:r w:rsidRPr="002C5984">
              <w:rPr>
                <w:rStyle w:val="Hyperlink"/>
                <w:noProof/>
                <w:lang w:val="sr-Latn-CS"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Opis potencijalnog tržišta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0FFF7721" w14:textId="09CB3533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8">
            <w:r w:rsidRPr="002C5984">
              <w:rPr>
                <w:rStyle w:val="Hyperlink"/>
                <w:noProof/>
                <w:lang w:val="sr-Latn-CS"/>
              </w:rPr>
              <w:t>5.2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Profili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5689E063" w14:textId="383FCC43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89">
            <w:r w:rsidRPr="002C5984">
              <w:rPr>
                <w:rStyle w:val="Hyperlink"/>
                <w:noProof/>
                <w:lang w:val="sr-Latn-CS"/>
              </w:rPr>
              <w:t>5.3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Opis okruženja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02722709" w14:textId="4C29E1D6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0">
            <w:r w:rsidRPr="002C5984">
              <w:rPr>
                <w:rStyle w:val="Hyperlink"/>
                <w:noProof/>
                <w:lang w:val="sr-Latn-CS"/>
              </w:rPr>
              <w:t>5.4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Osnovne potrebe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0503B6A" w14:textId="3CCDFF5F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1">
            <w:r w:rsidRPr="002C5984">
              <w:rPr>
                <w:rStyle w:val="Hyperlink"/>
                <w:noProof/>
                <w:lang w:val="sr-Latn-CS"/>
              </w:rPr>
              <w:t>5.5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Alternative i konkurencija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510445B9" w14:textId="0E99F356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2">
            <w:r w:rsidRPr="002C5984">
              <w:rPr>
                <w:rStyle w:val="Hyperlink"/>
                <w:noProof/>
                <w:lang w:val="sr-Latn-CS"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Opis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2BF3B07C" w14:textId="2A160381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3">
            <w:r w:rsidRPr="002C5984">
              <w:rPr>
                <w:rStyle w:val="Hyperlink"/>
                <w:noProof/>
                <w:lang w:val="sr-Latn-CS"/>
              </w:rPr>
              <w:t>6.1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Perspektiva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3EC65C90" w14:textId="40DC0DB9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4">
            <w:r w:rsidRPr="002C5984">
              <w:rPr>
                <w:rStyle w:val="Hyperlink"/>
                <w:noProof/>
                <w:lang w:val="sr-Latn-CS"/>
              </w:rPr>
              <w:t>6.2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Pregled mogućnosti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5AD9E025" w14:textId="155BEA42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5">
            <w:r w:rsidRPr="002C5984">
              <w:rPr>
                <w:rStyle w:val="Hyperlink"/>
                <w:noProof/>
                <w:lang w:val="sr-Latn-CS"/>
              </w:rPr>
              <w:t>6.3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Pretpostavke i zavisnosti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378D17E" w14:textId="02FD5093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6">
            <w:r w:rsidRPr="002C5984">
              <w:rPr>
                <w:rStyle w:val="Hyperlink"/>
                <w:noProof/>
                <w:lang w:val="sr-Latn-CS"/>
              </w:rPr>
              <w:t>6.4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Cena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D09B7BF" w14:textId="2DDA25B3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7">
            <w:r w:rsidRPr="002C5984">
              <w:rPr>
                <w:rStyle w:val="Hyperlink"/>
                <w:noProof/>
                <w:lang w:val="sr-Latn-CS"/>
              </w:rPr>
              <w:t>6.5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Licenciranje i instalacija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8DB06A8" w14:textId="030592DA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8">
            <w:r w:rsidRPr="002C5984">
              <w:rPr>
                <w:rStyle w:val="Hyperlink"/>
                <w:noProof/>
                <w:lang w:val="sr-Latn-CS"/>
              </w:rPr>
              <w:t>7.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059B4702" w14:textId="21F2F253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199">
            <w:r w:rsidRPr="002C5984">
              <w:rPr>
                <w:rStyle w:val="Hyperlink"/>
                <w:noProof/>
                <w:lang w:val="sr-Latn-CS"/>
              </w:rPr>
              <w:t>7.1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Prijavljivanje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30FFC176" w14:textId="416C48FA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0">
            <w:r w:rsidRPr="002C5984">
              <w:rPr>
                <w:rStyle w:val="Hyperlink"/>
                <w:noProof/>
                <w:lang w:val="sr-Latn-RS"/>
              </w:rPr>
              <w:t>7.2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Unos, prikaz i ažuriranje kviz sadržaja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5EADAC60" w14:textId="7D97A309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1">
            <w:r w:rsidRPr="002C5984">
              <w:rPr>
                <w:rStyle w:val="Hyperlink"/>
                <w:noProof/>
                <w:lang w:val="sr-Latn-CS"/>
              </w:rPr>
              <w:t>7.3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</w:rPr>
              <w:t>Pokretanje i rešavanje kvizova u pokretu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47BAB6EA" w14:textId="3A33E343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2">
            <w:r w:rsidRPr="002C5984">
              <w:rPr>
                <w:rStyle w:val="Hyperlink"/>
                <w:noProof/>
                <w:lang w:val="sr-Latn-CS"/>
              </w:rPr>
              <w:t>7.4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</w:rPr>
              <w:t>Prikaz i analiza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61081941" w14:textId="33018E61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3">
            <w:r w:rsidRPr="002C5984">
              <w:rPr>
                <w:rStyle w:val="Hyperlink"/>
                <w:noProof/>
                <w:lang w:val="sr-Latn-CS"/>
              </w:rPr>
              <w:t>7.5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</w:rPr>
              <w:t>Pristup edukativnim materijalima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0EBDC22F" w14:textId="29028318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4">
            <w:r w:rsidRPr="002C5984">
              <w:rPr>
                <w:rStyle w:val="Hyperlink"/>
                <w:noProof/>
                <w:lang w:val="sr-Latn-CS"/>
              </w:rPr>
              <w:t>7.6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</w:rPr>
              <w:t>Upravljanje korisnicima i nalozima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20CF4A4F" w14:textId="298F9D74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5">
            <w:r w:rsidRPr="002C5984">
              <w:rPr>
                <w:rStyle w:val="Hyperlink"/>
                <w:noProof/>
                <w:lang w:val="sr-Latn-CS"/>
              </w:rPr>
              <w:t>7.7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</w:rPr>
              <w:t>Lokacijski aspekt i bezbednost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4B628C3E" w14:textId="3B61FC76">
          <w:pPr>
            <w:pStyle w:val="TOC2"/>
            <w:tabs>
              <w:tab w:val="left" w:pos="10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6">
            <w:r w:rsidRPr="002C5984">
              <w:rPr>
                <w:rStyle w:val="Hyperlink"/>
                <w:noProof/>
                <w:lang w:val="sr-Latn-CS"/>
              </w:rPr>
              <w:t>7.8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Obaveštavanje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1EAB14AC" w14:textId="79E5A45A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7">
            <w:r w:rsidRPr="002C5984">
              <w:rPr>
                <w:rStyle w:val="Hyperlink"/>
                <w:noProof/>
                <w:lang w:val="sr-Latn-CS"/>
              </w:rPr>
              <w:t>8.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2444BE69" w14:textId="7C7E65F9">
          <w:pPr>
            <w:pStyle w:val="TOC1"/>
            <w:tabs>
              <w:tab w:val="left" w:pos="432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8">
            <w:r w:rsidRPr="002C5984">
              <w:rPr>
                <w:rStyle w:val="Hyperlink"/>
                <w:noProof/>
                <w:lang w:val="sr-Latn-CS"/>
              </w:rPr>
              <w:t>9.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Zahtevi u pogledu kvaliteta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C499742" w14:textId="5D60D60E">
          <w:pPr>
            <w:pStyle w:val="TOC1"/>
            <w:tabs>
              <w:tab w:val="left" w:pos="864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09">
            <w:r w:rsidRPr="002C5984">
              <w:rPr>
                <w:rStyle w:val="Hyperlink"/>
                <w:noProof/>
                <w:lang w:val="sr-Latn-CS"/>
              </w:rPr>
              <w:t>10.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Prioritet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2E3CCC5E" w14:textId="24A97691">
          <w:pPr>
            <w:pStyle w:val="TOC1"/>
            <w:tabs>
              <w:tab w:val="left" w:pos="864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0">
            <w:r w:rsidRPr="002C5984">
              <w:rPr>
                <w:rStyle w:val="Hyperlink"/>
                <w:noProof/>
                <w:lang w:val="sr-Latn-CS"/>
              </w:rPr>
              <w:t>11.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Nefunkcionalni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6D7902B2" w14:textId="068F323E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1">
            <w:r w:rsidRPr="002C5984">
              <w:rPr>
                <w:rStyle w:val="Hyperlink"/>
                <w:noProof/>
                <w:lang w:val="sr-Latn-CS"/>
              </w:rPr>
              <w:t>11.1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Zahtevi u pogledu standardizacije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56694A9E" w14:textId="62D13144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2">
            <w:r w:rsidRPr="002C5984">
              <w:rPr>
                <w:rStyle w:val="Hyperlink"/>
                <w:noProof/>
                <w:lang w:val="sr-Latn-CS"/>
              </w:rPr>
              <w:t>11.2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Sistemski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2060753A" w14:textId="747160C7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3">
            <w:r w:rsidRPr="002C5984">
              <w:rPr>
                <w:rStyle w:val="Hyperlink"/>
                <w:noProof/>
                <w:lang w:val="sr-Latn-CS"/>
              </w:rPr>
              <w:t>11.3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Zahtevi u pogledu performansi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2F7E0624" w14:textId="13D2F9ED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4">
            <w:r w:rsidRPr="002C5984">
              <w:rPr>
                <w:rStyle w:val="Hyperlink"/>
                <w:noProof/>
                <w:lang w:val="sr-Latn-CS"/>
              </w:rPr>
              <w:t>11.4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Zahtevi u pogledu okruženja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10BE6547" w14:textId="3F595D68">
          <w:pPr>
            <w:pStyle w:val="TOC1"/>
            <w:tabs>
              <w:tab w:val="left" w:pos="864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5">
            <w:r w:rsidRPr="002C5984">
              <w:rPr>
                <w:rStyle w:val="Hyperlink"/>
                <w:noProof/>
                <w:lang w:val="sr-Latn-CS"/>
              </w:rPr>
              <w:t>12.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340123B" w14:textId="48ABC794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6">
            <w:r w:rsidRPr="002C5984">
              <w:rPr>
                <w:rStyle w:val="Hyperlink"/>
                <w:noProof/>
                <w:lang w:val="sr-Latn-CS"/>
              </w:rPr>
              <w:t>12.1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7C085F89" w14:textId="02BD80FA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7">
            <w:r w:rsidRPr="002C5984">
              <w:rPr>
                <w:rStyle w:val="Hyperlink"/>
                <w:noProof/>
                <w:lang w:val="sr-Latn-CS"/>
              </w:rPr>
              <w:t>12.2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i/>
                <w:iCs/>
                <w:noProof/>
                <w:lang w:val="sr-Latn-CS"/>
              </w:rPr>
              <w:t>Online</w:t>
            </w:r>
            <w:r w:rsidRPr="002C5984">
              <w:rPr>
                <w:rStyle w:val="Hyperlink"/>
                <w:noProof/>
                <w:lang w:val="sr-Latn-CS"/>
              </w:rPr>
              <w:t xml:space="preserve">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6845FF95" w14:textId="7D865AE3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8">
            <w:r w:rsidRPr="002C5984">
              <w:rPr>
                <w:rStyle w:val="Hyperlink"/>
                <w:noProof/>
                <w:lang w:val="sr-Latn-CS"/>
              </w:rPr>
              <w:t>12.3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Uputstvo za instalaciju i konfigurisanje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52D5" w:rsidRDefault="006B52D5" w14:paraId="606AD7DC" w14:textId="5C038162">
          <w:pPr>
            <w:pStyle w:val="TOC2"/>
            <w:tabs>
              <w:tab w:val="left" w:pos="120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04249219">
            <w:r w:rsidRPr="002C5984">
              <w:rPr>
                <w:rStyle w:val="Hyperlink"/>
                <w:noProof/>
                <w:lang w:val="sr-Latn-CS"/>
              </w:rPr>
              <w:t>12.4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C5984">
              <w:rPr>
                <w:rStyle w:val="Hyperlink"/>
                <w:noProof/>
                <w:lang w:val="sr-Latn-CS"/>
              </w:rPr>
              <w:t>Pakovanje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6D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3B41" w:rsidRDefault="00B73B41" w14:paraId="595E8C85" w14:textId="7DE7FFDD">
          <w:r>
            <w:rPr>
              <w:b/>
              <w:bCs/>
              <w:noProof/>
            </w:rPr>
            <w:fldChar w:fldCharType="end"/>
          </w:r>
        </w:p>
      </w:sdtContent>
    </w:sdt>
    <w:p w:rsidRPr="003372D3" w:rsidR="00206E1F" w:rsidP="003372D3" w:rsidRDefault="00206E1F" w14:paraId="3ED8AF3C" w14:textId="24B5CDE0">
      <w:pPr>
        <w:pStyle w:val="Title"/>
        <w:tabs>
          <w:tab w:val="left" w:pos="540"/>
        </w:tabs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t>Vizija sistema</w:t>
      </w:r>
    </w:p>
    <w:p w:rsidRPr="003372D3" w:rsidR="00206E1F" w:rsidRDefault="003372D3" w14:paraId="362FD78F" w14:textId="77777777">
      <w:pPr>
        <w:pStyle w:val="Heading1"/>
        <w:rPr>
          <w:lang w:val="sr-Latn-CS"/>
        </w:rPr>
      </w:pPr>
      <w:bookmarkStart w:name="_Toc3235553" w:id="0"/>
      <w:bookmarkStart w:name="_Toc204249179" w:id="1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  <w:bookmarkEnd w:id="1"/>
    </w:p>
    <w:p w:rsidRPr="0048189A" w:rsidR="00206E1F" w:rsidP="2995EDA2" w:rsidRDefault="00B849B5" w14:paraId="3D7B5FA6" w14:textId="77777777">
      <w:pPr>
        <w:pStyle w:val="BodyText"/>
        <w:rPr>
          <w:lang w:val="sr-Latn-CS"/>
        </w:rPr>
      </w:pPr>
      <w:r w:rsidRPr="2995EDA2">
        <w:t>Cilj</w:t>
      </w:r>
      <w:r w:rsidRPr="0048189A">
        <w:rPr>
          <w:lang w:val="sr-Latn-CS"/>
        </w:rPr>
        <w:t xml:space="preserve"> </w:t>
      </w:r>
      <w:r w:rsidRPr="2995EDA2">
        <w:t>ovog</w:t>
      </w:r>
      <w:r w:rsidRPr="0048189A">
        <w:rPr>
          <w:lang w:val="sr-Latn-CS"/>
        </w:rPr>
        <w:t xml:space="preserve"> </w:t>
      </w:r>
      <w:r w:rsidRPr="2995EDA2">
        <w:t>dokumenta</w:t>
      </w:r>
      <w:r w:rsidRPr="0048189A">
        <w:rPr>
          <w:lang w:val="sr-Latn-CS"/>
        </w:rPr>
        <w:t xml:space="preserve"> </w:t>
      </w:r>
      <w:r w:rsidRPr="2995EDA2">
        <w:t>je</w:t>
      </w:r>
      <w:r w:rsidRPr="0048189A">
        <w:rPr>
          <w:lang w:val="sr-Latn-CS"/>
        </w:rPr>
        <w:t xml:space="preserve"> </w:t>
      </w:r>
      <w:r w:rsidRPr="2995EDA2">
        <w:t>definisanje</w:t>
      </w:r>
      <w:r w:rsidRPr="0048189A">
        <w:rPr>
          <w:lang w:val="sr-Latn-CS"/>
        </w:rPr>
        <w:t xml:space="preserve"> </w:t>
      </w:r>
      <w:r w:rsidRPr="2995EDA2">
        <w:t>zahteva</w:t>
      </w:r>
      <w:r w:rsidRPr="0048189A">
        <w:rPr>
          <w:lang w:val="sr-Latn-CS"/>
        </w:rPr>
        <w:t xml:space="preserve"> </w:t>
      </w:r>
      <w:r w:rsidRPr="2995EDA2" w:rsidR="00941755">
        <w:t>mobilne</w:t>
      </w:r>
      <w:r w:rsidRPr="0048189A" w:rsidR="00941755">
        <w:rPr>
          <w:lang w:val="sr-Latn-CS"/>
        </w:rPr>
        <w:t xml:space="preserve"> </w:t>
      </w:r>
      <w:r w:rsidRPr="2995EDA2" w:rsidR="00941755">
        <w:t>aplikacije</w:t>
      </w:r>
      <w:r w:rsidRPr="0048189A" w:rsidR="00473B27">
        <w:rPr>
          <w:lang w:val="sr-Latn-CS"/>
        </w:rPr>
        <w:t xml:space="preserve"> </w:t>
      </w:r>
      <w:r w:rsidRPr="2995EDA2" w:rsidR="00941755">
        <w:t>TriviaGO</w:t>
      </w:r>
      <w:r w:rsidRPr="0048189A" w:rsidR="00473B27">
        <w:rPr>
          <w:lang w:val="sr-Latn-CS"/>
        </w:rPr>
        <w:t xml:space="preserve"> </w:t>
      </w:r>
      <w:r w:rsidRPr="2995EDA2">
        <w:t>u</w:t>
      </w:r>
      <w:r w:rsidRPr="0048189A">
        <w:rPr>
          <w:lang w:val="sr-Latn-CS"/>
        </w:rPr>
        <w:t xml:space="preserve"> </w:t>
      </w:r>
      <w:r w:rsidRPr="2995EDA2">
        <w:t>pogledu</w:t>
      </w:r>
      <w:r w:rsidRPr="0048189A">
        <w:rPr>
          <w:lang w:val="sr-Latn-CS"/>
        </w:rPr>
        <w:t xml:space="preserve"> </w:t>
      </w:r>
      <w:r w:rsidRPr="2995EDA2">
        <w:t>potreba</w:t>
      </w:r>
      <w:r w:rsidRPr="0048189A">
        <w:rPr>
          <w:lang w:val="sr-Latn-CS"/>
        </w:rPr>
        <w:t xml:space="preserve"> </w:t>
      </w:r>
      <w:r w:rsidRPr="2995EDA2">
        <w:t>krajnjih</w:t>
      </w:r>
      <w:r w:rsidRPr="0048189A">
        <w:rPr>
          <w:lang w:val="sr-Latn-CS"/>
        </w:rPr>
        <w:t xml:space="preserve"> </w:t>
      </w:r>
      <w:r w:rsidRPr="2995EDA2">
        <w:t>korisnika</w:t>
      </w:r>
      <w:r w:rsidRPr="0048189A" w:rsidR="00473B27">
        <w:rPr>
          <w:lang w:val="sr-Latn-CS"/>
        </w:rPr>
        <w:t xml:space="preserve"> (</w:t>
      </w:r>
      <w:r w:rsidRPr="2995EDA2" w:rsidR="00941755">
        <w:t>u</w:t>
      </w:r>
      <w:r w:rsidRPr="0048189A" w:rsidR="00941755">
        <w:rPr>
          <w:lang w:val="sr-Latn-CS"/>
        </w:rPr>
        <w:t>č</w:t>
      </w:r>
      <w:r w:rsidRPr="2995EDA2" w:rsidR="00941755">
        <w:t>enika</w:t>
      </w:r>
      <w:r w:rsidRPr="0048189A" w:rsidR="00941755">
        <w:rPr>
          <w:lang w:val="sr-Latn-CS"/>
        </w:rPr>
        <w:t xml:space="preserve">, </w:t>
      </w:r>
      <w:r w:rsidRPr="2995EDA2" w:rsidR="00941755">
        <w:t>studenata</w:t>
      </w:r>
      <w:r w:rsidRPr="0048189A" w:rsidR="00941755">
        <w:rPr>
          <w:lang w:val="sr-Latn-CS"/>
        </w:rPr>
        <w:t xml:space="preserve">, </w:t>
      </w:r>
      <w:r w:rsidRPr="2995EDA2" w:rsidR="00941755">
        <w:t>profesora</w:t>
      </w:r>
      <w:r w:rsidRPr="0048189A" w:rsidR="00941755">
        <w:rPr>
          <w:lang w:val="sr-Latn-CS"/>
        </w:rPr>
        <w:t xml:space="preserve"> </w:t>
      </w:r>
      <w:r w:rsidRPr="2995EDA2" w:rsidR="00941755">
        <w:t>i</w:t>
      </w:r>
      <w:r w:rsidRPr="0048189A" w:rsidR="00941755">
        <w:rPr>
          <w:lang w:val="sr-Latn-CS"/>
        </w:rPr>
        <w:t xml:space="preserve"> </w:t>
      </w:r>
      <w:r w:rsidRPr="2995EDA2" w:rsidR="00941755">
        <w:t>svih</w:t>
      </w:r>
      <w:r w:rsidRPr="0048189A" w:rsidR="00941755">
        <w:rPr>
          <w:lang w:val="sr-Latn-CS"/>
        </w:rPr>
        <w:t xml:space="preserve"> </w:t>
      </w:r>
      <w:r w:rsidRPr="2995EDA2" w:rsidR="00941755">
        <w:t>onih</w:t>
      </w:r>
      <w:r w:rsidRPr="0048189A" w:rsidR="00941755">
        <w:rPr>
          <w:lang w:val="sr-Latn-CS"/>
        </w:rPr>
        <w:t xml:space="preserve"> </w:t>
      </w:r>
      <w:r w:rsidRPr="2995EDA2" w:rsidR="00941755">
        <w:t>koji</w:t>
      </w:r>
      <w:r w:rsidRPr="0048189A" w:rsidR="00941755">
        <w:rPr>
          <w:lang w:val="sr-Latn-CS"/>
        </w:rPr>
        <w:t xml:space="preserve"> ž</w:t>
      </w:r>
      <w:r w:rsidRPr="2995EDA2" w:rsidR="00941755">
        <w:t>ele</w:t>
      </w:r>
      <w:r w:rsidRPr="0048189A" w:rsidR="00941755">
        <w:rPr>
          <w:lang w:val="sr-Latn-CS"/>
        </w:rPr>
        <w:t xml:space="preserve"> </w:t>
      </w:r>
      <w:r w:rsidRPr="2995EDA2" w:rsidR="00941755">
        <w:t>da</w:t>
      </w:r>
      <w:r w:rsidRPr="0048189A" w:rsidR="00941755">
        <w:rPr>
          <w:lang w:val="sr-Latn-CS"/>
        </w:rPr>
        <w:t xml:space="preserve"> </w:t>
      </w:r>
      <w:r w:rsidRPr="2995EDA2" w:rsidR="00941755">
        <w:t>u</w:t>
      </w:r>
      <w:r w:rsidRPr="0048189A" w:rsidR="00941755">
        <w:rPr>
          <w:lang w:val="sr-Latn-CS"/>
        </w:rPr>
        <w:t>č</w:t>
      </w:r>
      <w:r w:rsidRPr="2995EDA2" w:rsidR="00941755">
        <w:t>e</w:t>
      </w:r>
      <w:r w:rsidRPr="0048189A" w:rsidR="00473B27">
        <w:rPr>
          <w:lang w:val="sr-Latn-CS"/>
        </w:rPr>
        <w:t>)</w:t>
      </w:r>
      <w:r w:rsidRPr="0048189A">
        <w:rPr>
          <w:lang w:val="sr-Latn-CS"/>
        </w:rPr>
        <w:t>.</w:t>
      </w:r>
      <w:r w:rsidRPr="0048189A" w:rsidR="00206E1F">
        <w:rPr>
          <w:lang w:val="sr-Latn-CS"/>
        </w:rPr>
        <w:t xml:space="preserve">  </w:t>
      </w:r>
    </w:p>
    <w:p w:rsidRPr="003372D3" w:rsidR="00206E1F" w:rsidRDefault="003372D3" w14:paraId="1AA9D462" w14:textId="77777777">
      <w:pPr>
        <w:pStyle w:val="Heading1"/>
        <w:rPr>
          <w:lang w:val="sr-Latn-CS"/>
        </w:rPr>
      </w:pPr>
      <w:bookmarkStart w:name="_Toc3235554" w:id="2"/>
      <w:bookmarkStart w:name="_Toc204249180" w:id="3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2"/>
      <w:bookmarkEnd w:id="3"/>
    </w:p>
    <w:p w:rsidR="00DE518F" w:rsidP="00DE518F" w:rsidRDefault="00B849B5" w14:paraId="6CF67A7D" w14:textId="77777777">
      <w:pPr>
        <w:pStyle w:val="BodyText"/>
        <w:rPr>
          <w:lang w:val="sr-Latn-CS"/>
        </w:rPr>
      </w:pPr>
      <w:r>
        <w:rPr>
          <w:lang w:val="sr-Latn-CS"/>
        </w:rPr>
        <w:t xml:space="preserve">Dokument se odnosi </w:t>
      </w:r>
      <w:r w:rsidR="00941755">
        <w:rPr>
          <w:lang w:val="sr-Latn-CS"/>
        </w:rPr>
        <w:t xml:space="preserve">mobilnu aplikaciju za učenje kroz fizičku aktivnost, </w:t>
      </w:r>
      <w:r>
        <w:rPr>
          <w:lang w:val="sr-Latn-CS"/>
        </w:rPr>
        <w:t xml:space="preserve">koji će biti razvijen od strane </w:t>
      </w:r>
      <w:r w:rsidR="00941755">
        <w:rPr>
          <w:lang w:val="sr-Latn-CS"/>
        </w:rPr>
        <w:t>3via</w:t>
      </w:r>
      <w:r w:rsidR="00473B27">
        <w:rPr>
          <w:lang w:val="sr-Latn-CS"/>
        </w:rPr>
        <w:t xml:space="preserve"> tima</w:t>
      </w:r>
      <w:r>
        <w:rPr>
          <w:lang w:val="sr-Latn-CS"/>
        </w:rPr>
        <w:t xml:space="preserve">. </w:t>
      </w:r>
      <w:r w:rsidR="00941755">
        <w:rPr>
          <w:lang w:val="sr-Latn-CS"/>
        </w:rPr>
        <w:t>TriviaGO</w:t>
      </w:r>
      <w:r w:rsidR="00473B27">
        <w:rPr>
          <w:lang w:val="sr-Latn-CS"/>
        </w:rPr>
        <w:t xml:space="preserve"> </w:t>
      </w:r>
      <w:r>
        <w:rPr>
          <w:lang w:val="sr-Latn-CS"/>
        </w:rPr>
        <w:t>predstavlja</w:t>
      </w:r>
      <w:r w:rsidR="00941755">
        <w:rPr>
          <w:lang w:val="sr-Latn-CS"/>
        </w:rPr>
        <w:t xml:space="preserve"> spoj učenja kroz kvizove(Trivia) u pokretu(GO) </w:t>
      </w:r>
      <w:r w:rsidR="00DE518F">
        <w:rPr>
          <w:lang w:val="sr-Latn-CS"/>
        </w:rPr>
        <w:t xml:space="preserve">. Namena </w:t>
      </w:r>
      <w:r w:rsidR="00473B27">
        <w:rPr>
          <w:lang w:val="sr-Latn-CS"/>
        </w:rPr>
        <w:t>aplikacije</w:t>
      </w:r>
      <w:r w:rsidR="00DE518F">
        <w:rPr>
          <w:lang w:val="sr-Latn-CS"/>
        </w:rPr>
        <w:t xml:space="preserve"> </w:t>
      </w:r>
      <w:r>
        <w:rPr>
          <w:lang w:val="sr-Latn-CS"/>
        </w:rPr>
        <w:t xml:space="preserve">je </w:t>
      </w:r>
      <w:r w:rsidR="00941755">
        <w:rPr>
          <w:lang w:val="sr-Latn-CS"/>
        </w:rPr>
        <w:t>stimulacija učenja kroz fizičku aktiovnost(šetnja, trčanje vožnja bicikle, put od škole do kuće...)</w:t>
      </w:r>
    </w:p>
    <w:p w:rsidRPr="003372D3" w:rsidR="00206E1F" w:rsidRDefault="003372D3" w14:paraId="6F3B69C3" w14:textId="77777777">
      <w:pPr>
        <w:pStyle w:val="Heading1"/>
        <w:rPr>
          <w:lang w:val="sr-Latn-CS"/>
        </w:rPr>
      </w:pPr>
      <w:bookmarkStart w:name="_Toc3235555" w:id="4"/>
      <w:bookmarkStart w:name="_Toc204249181" w:id="5"/>
      <w:r>
        <w:rPr>
          <w:lang w:val="sr-Latn-CS"/>
        </w:rPr>
        <w:t>Reference</w:t>
      </w:r>
      <w:bookmarkEnd w:id="4"/>
      <w:bookmarkEnd w:id="5"/>
    </w:p>
    <w:p w:rsidRPr="003372D3" w:rsidR="00206E1F" w:rsidRDefault="003372D3" w14:paraId="207EE3DF" w14:textId="77777777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Pr="003372D3" w:rsidR="00206E1F">
        <w:rPr>
          <w:lang w:val="sr-Latn-CS"/>
        </w:rPr>
        <w:t>:</w:t>
      </w:r>
    </w:p>
    <w:p w:rsidR="00DE518F" w:rsidP="00DE518F" w:rsidRDefault="00941755" w14:paraId="5F844123" w14:textId="77777777">
      <w:pPr>
        <w:pStyle w:val="BodyText"/>
        <w:numPr>
          <w:ilvl w:val="0"/>
          <w:numId w:val="25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TriviaGO</w:t>
      </w:r>
      <w:r w:rsidR="00DE518F">
        <w:rPr>
          <w:lang w:val="sr-Latn-CS"/>
        </w:rPr>
        <w:t xml:space="preserve"> – Predlog projekta</w:t>
      </w:r>
      <w:r w:rsidRPr="006F61C6" w:rsidR="00DE518F">
        <w:rPr>
          <w:lang w:val="sr-Latn-CS"/>
        </w:rPr>
        <w:t xml:space="preserve">, </w:t>
      </w:r>
      <w:r w:rsidR="00DE518F">
        <w:rPr>
          <w:lang w:val="sr-Latn-CS"/>
        </w:rPr>
        <w:t>SWE-</w:t>
      </w:r>
      <w:r>
        <w:rPr>
          <w:lang w:val="sr-Latn-CS"/>
        </w:rPr>
        <w:t>TriviaGo</w:t>
      </w:r>
      <w:r w:rsidRPr="006F61C6" w:rsidR="00DE518F">
        <w:rPr>
          <w:lang w:val="sr-Latn-CS"/>
        </w:rPr>
        <w:t>, V1.0</w:t>
      </w:r>
      <w:r w:rsidR="00473B27">
        <w:rPr>
          <w:lang w:val="sr-Latn-CS"/>
        </w:rPr>
        <w:t>, 20</w:t>
      </w:r>
      <w:r>
        <w:rPr>
          <w:lang w:val="sr-Latn-CS"/>
        </w:rPr>
        <w:t>25</w:t>
      </w:r>
      <w:r w:rsidRPr="006F61C6" w:rsidR="00DE518F">
        <w:rPr>
          <w:lang w:val="sr-Latn-CS"/>
        </w:rPr>
        <w:t xml:space="preserve">, </w:t>
      </w:r>
      <w:r>
        <w:rPr>
          <w:lang w:val="sr-Latn-CS"/>
        </w:rPr>
        <w:t>3via</w:t>
      </w:r>
      <w:r w:rsidRPr="006F61C6" w:rsidR="00DE518F">
        <w:rPr>
          <w:lang w:val="sr-Latn-CS"/>
        </w:rPr>
        <w:t>.</w:t>
      </w:r>
    </w:p>
    <w:p w:rsidRPr="006F61C6" w:rsidR="00DE518F" w:rsidP="00DE518F" w:rsidRDefault="00941755" w14:paraId="7F2F7EB6" w14:textId="77777777">
      <w:pPr>
        <w:pStyle w:val="BodyText"/>
        <w:numPr>
          <w:ilvl w:val="0"/>
          <w:numId w:val="25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TriviaGO</w:t>
      </w:r>
      <w:r w:rsidRPr="0046548E" w:rsidR="00DE518F">
        <w:rPr>
          <w:lang w:val="sr-Latn-CS"/>
        </w:rPr>
        <w:t xml:space="preserve"> </w:t>
      </w:r>
      <w:r w:rsidR="00DE518F">
        <w:rPr>
          <w:lang w:val="sr-Latn-CS"/>
        </w:rPr>
        <w:t>– Planirani raspored ak</w:t>
      </w:r>
      <w:r w:rsidR="00473B27">
        <w:rPr>
          <w:lang w:val="sr-Latn-CS"/>
        </w:rPr>
        <w:t>tivnosti na projektu, V1.0, 20</w:t>
      </w:r>
      <w:r>
        <w:rPr>
          <w:lang w:val="sr-Latn-CS"/>
        </w:rPr>
        <w:t>25</w:t>
      </w:r>
      <w:r w:rsidR="00DE518F">
        <w:rPr>
          <w:lang w:val="sr-Latn-CS"/>
        </w:rPr>
        <w:t>,</w:t>
      </w:r>
      <w:r>
        <w:rPr>
          <w:lang w:val="sr-Latn-CS"/>
        </w:rPr>
        <w:t xml:space="preserve"> 3via</w:t>
      </w:r>
      <w:r w:rsidR="00DE518F">
        <w:rPr>
          <w:lang w:val="sr-Latn-CS"/>
        </w:rPr>
        <w:t>.</w:t>
      </w:r>
    </w:p>
    <w:p w:rsidRPr="003372D3" w:rsidR="00206E1F" w:rsidP="003372D3" w:rsidRDefault="003372D3" w14:paraId="0AD363EE" w14:textId="77777777">
      <w:pPr>
        <w:pStyle w:val="Heading1"/>
        <w:rPr>
          <w:lang w:val="sr-Latn-CS"/>
        </w:rPr>
      </w:pPr>
      <w:bookmarkStart w:name="_Toc3235556" w:id="6"/>
      <w:bookmarkStart w:name="_Toc204249182" w:id="7"/>
      <w:r>
        <w:rPr>
          <w:lang w:val="sr-Latn-CS"/>
        </w:rPr>
        <w:t>Pozicioniranje proizvoda</w:t>
      </w:r>
      <w:bookmarkEnd w:id="6"/>
      <w:bookmarkEnd w:id="7"/>
    </w:p>
    <w:p w:rsidRPr="003372D3" w:rsidR="00206E1F" w:rsidP="003372D3" w:rsidRDefault="003372D3" w14:paraId="6AA981CF" w14:textId="77777777">
      <w:pPr>
        <w:pStyle w:val="Heading2"/>
        <w:rPr>
          <w:lang w:val="sr-Latn-CS"/>
        </w:rPr>
      </w:pPr>
      <w:bookmarkStart w:name="_Toc3235557" w:id="8"/>
      <w:bookmarkStart w:name="_Toc204249183" w:id="9"/>
      <w:r>
        <w:rPr>
          <w:lang w:val="sr-Latn-CS"/>
        </w:rPr>
        <w:t>Poslovne mogućnosti</w:t>
      </w:r>
      <w:bookmarkEnd w:id="8"/>
      <w:bookmarkEnd w:id="9"/>
    </w:p>
    <w:p w:rsidR="00E061BD" w:rsidP="007C6B66" w:rsidRDefault="00A05F7C" w14:paraId="5211B0A6" w14:textId="77777777">
      <w:pPr>
        <w:pStyle w:val="BodyText"/>
        <w:rPr>
          <w:lang w:val="sr-Latn-CS"/>
        </w:rPr>
      </w:pPr>
      <w:r>
        <w:rPr>
          <w:lang w:val="sr-Latn-CS"/>
        </w:rPr>
        <w:t>Namena o</w:t>
      </w:r>
      <w:r w:rsidR="00861AD7">
        <w:rPr>
          <w:lang w:val="sr-Latn-CS"/>
        </w:rPr>
        <w:t xml:space="preserve">ve </w:t>
      </w:r>
      <w:r w:rsidR="00941755">
        <w:rPr>
          <w:lang w:val="sr-Latn-CS"/>
        </w:rPr>
        <w:t>mobilne aplikacije</w:t>
      </w:r>
      <w:r w:rsidR="00861AD7">
        <w:rPr>
          <w:lang w:val="sr-Latn-CS"/>
        </w:rPr>
        <w:t xml:space="preserve"> je</w:t>
      </w:r>
      <w:r w:rsidR="00941755">
        <w:rPr>
          <w:lang w:val="sr-Latn-CS"/>
        </w:rPr>
        <w:t xml:space="preserve"> stimulacija učenja kroz fizičku aktivnost, </w:t>
      </w:r>
      <w:r w:rsidR="00A236E9">
        <w:rPr>
          <w:lang w:val="sr-Latn-CS"/>
        </w:rPr>
        <w:t>jednostavno praćenje napretka kako od strane korisnika kviza(npr. učenik) tako i od strane kreatora kviza (npr. profesor), omogućavanje pregleda pojedinačne i grupne statistike profesorima (kreatorima kviza)</w:t>
      </w:r>
      <w:r w:rsidR="00E061BD">
        <w:rPr>
          <w:lang w:val="sr-Latn-CS"/>
        </w:rPr>
        <w:t xml:space="preserve">. Karakteristični sadržaji kojima se </w:t>
      </w:r>
      <w:r w:rsidR="00A236E9">
        <w:rPr>
          <w:lang w:val="sr-Latn-CS"/>
        </w:rPr>
        <w:t>TriviaGO</w:t>
      </w:r>
      <w:r w:rsidR="000053BF">
        <w:rPr>
          <w:lang w:val="sr-Latn-CS"/>
        </w:rPr>
        <w:t xml:space="preserve"> </w:t>
      </w:r>
      <w:r w:rsidR="00E061BD">
        <w:rPr>
          <w:lang w:val="sr-Latn-CS"/>
        </w:rPr>
        <w:t xml:space="preserve">prezentuje su </w:t>
      </w:r>
      <w:r w:rsidR="00A236E9">
        <w:rPr>
          <w:lang w:val="sr-Latn-CS"/>
        </w:rPr>
        <w:t>podaci o korisnicima kvizova i kreatorima kvizova</w:t>
      </w:r>
      <w:r w:rsidR="00930725">
        <w:rPr>
          <w:lang w:val="sr-Latn-CS"/>
        </w:rPr>
        <w:t xml:space="preserve">, </w:t>
      </w:r>
      <w:r w:rsidR="00E061BD">
        <w:rPr>
          <w:lang w:val="sr-Latn-CS"/>
        </w:rPr>
        <w:t xml:space="preserve">podaci o </w:t>
      </w:r>
      <w:r w:rsidR="00A236E9">
        <w:rPr>
          <w:lang w:val="sr-Latn-CS"/>
        </w:rPr>
        <w:t>kvizovima i uvidu u pojedinačnu i grupnu statistiku kviz</w:t>
      </w:r>
      <w:r w:rsidR="001B2F74">
        <w:rPr>
          <w:lang w:val="sr-Latn-CS"/>
        </w:rPr>
        <w:t>o</w:t>
      </w:r>
      <w:r w:rsidR="00A236E9">
        <w:rPr>
          <w:lang w:val="sr-Latn-CS"/>
        </w:rPr>
        <w:t>va</w:t>
      </w:r>
      <w:r w:rsidR="001B2F74">
        <w:rPr>
          <w:lang w:val="sr-Latn-CS"/>
        </w:rPr>
        <w:t xml:space="preserve"> i materijali na osnovu kojih je kviz kreiran (linkovi ka materijalima kao što su: web stranice, dokumenti, knjige, YouTube videi itd.). Prkaz svih sadržaja odvija se na mapi, na konkretnom putu od tačke A do tačke B ili u okolini korisnika (u zavisnosti od toga šta korinsik izabere).</w:t>
      </w:r>
    </w:p>
    <w:p w:rsidR="00712834" w:rsidP="00712834" w:rsidRDefault="001B2F74" w14:paraId="73B4A16D" w14:textId="77777777">
      <w:pPr>
        <w:pStyle w:val="BodyText"/>
        <w:rPr>
          <w:lang w:val="sr-Latn-CS"/>
        </w:rPr>
      </w:pPr>
      <w:r>
        <w:rPr>
          <w:lang w:val="sr-Latn-CS"/>
        </w:rPr>
        <w:t>TriviaGO</w:t>
      </w:r>
      <w:r w:rsidR="00712834">
        <w:rPr>
          <w:lang w:val="sr-Latn-CS"/>
        </w:rPr>
        <w:t xml:space="preserve"> </w:t>
      </w:r>
      <w:r w:rsidR="00A44842">
        <w:rPr>
          <w:lang w:val="sr-Latn-CS"/>
        </w:rPr>
        <w:t>aplikacija</w:t>
      </w:r>
      <w:r w:rsidR="00712834">
        <w:rPr>
          <w:lang w:val="sr-Latn-CS"/>
        </w:rPr>
        <w:t xml:space="preserve"> neće </w:t>
      </w:r>
      <w:r>
        <w:rPr>
          <w:lang w:val="sr-Latn-CS"/>
        </w:rPr>
        <w:t>imati mogućnos</w:t>
      </w:r>
      <w:r w:rsidR="00E17AAA">
        <w:rPr>
          <w:lang w:val="sr-Latn-CS"/>
        </w:rPr>
        <w:t>t</w:t>
      </w:r>
      <w:r>
        <w:rPr>
          <w:lang w:val="sr-Latn-CS"/>
        </w:rPr>
        <w:t xml:space="preserve">i: testiranja ispravnosti kvizova, korišćenja </w:t>
      </w:r>
      <w:r w:rsidR="00E17AAA">
        <w:rPr>
          <w:lang w:val="sr-Latn-CS"/>
        </w:rPr>
        <w:t>od kuće već će zahtevati fizičko pomeranje uređaja.</w:t>
      </w:r>
    </w:p>
    <w:p w:rsidR="00AD5931" w:rsidP="00AD5931" w:rsidRDefault="00AD5931" w14:paraId="62486C05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  <w:bookmarkStart w:name="_Toc3235558" w:id="10"/>
    </w:p>
    <w:p w:rsidR="00AD5931" w:rsidP="00AD5931" w:rsidRDefault="00AD5931" w14:paraId="4101652C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4B99056E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1299C43A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4DDBEF00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3461D779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3CF2D8B6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0FB78278" w14:textId="77777777">
      <w:pPr>
        <w:pStyle w:val="Heading2"/>
        <w:numPr>
          <w:ilvl w:val="0"/>
          <w:numId w:val="0"/>
        </w:numPr>
        <w:ind w:left="720"/>
        <w:rPr>
          <w:lang w:val="sr-Latn-CS"/>
        </w:rPr>
      </w:pPr>
    </w:p>
    <w:p w:rsidR="00AD5931" w:rsidP="00AD5931" w:rsidRDefault="00AD5931" w14:paraId="1FC39945" w14:textId="77777777">
      <w:pPr>
        <w:pStyle w:val="Heading2"/>
        <w:numPr>
          <w:ilvl w:val="0"/>
          <w:numId w:val="0"/>
        </w:numPr>
        <w:rPr>
          <w:lang w:val="sr-Latn-CS"/>
        </w:rPr>
      </w:pPr>
    </w:p>
    <w:p w:rsidR="00AD5931" w:rsidP="00AD5931" w:rsidRDefault="00AD5931" w14:paraId="0562CB0E" w14:textId="77777777">
      <w:pPr>
        <w:rPr>
          <w:lang w:val="sr-Latn-CS"/>
        </w:rPr>
      </w:pPr>
    </w:p>
    <w:p w:rsidR="00AD5931" w:rsidP="00AD5931" w:rsidRDefault="00AD5931" w14:paraId="34CE0A41" w14:textId="77777777">
      <w:pPr>
        <w:rPr>
          <w:lang w:val="sr-Latn-CS"/>
        </w:rPr>
      </w:pPr>
    </w:p>
    <w:p w:rsidRPr="00AD5931" w:rsidR="00AD5931" w:rsidP="00AD5931" w:rsidRDefault="00AD5931" w14:paraId="62EBF3C5" w14:textId="77777777">
      <w:pPr>
        <w:rPr>
          <w:lang w:val="sr-Latn-CS"/>
        </w:rPr>
      </w:pPr>
    </w:p>
    <w:p w:rsidRPr="00AD5931" w:rsidR="00206E1F" w:rsidP="00AD5931" w:rsidRDefault="00B849B5" w14:paraId="59F792AD" w14:textId="77777777">
      <w:pPr>
        <w:pStyle w:val="Heading2"/>
        <w:rPr>
          <w:lang w:val="sr-Latn-CS"/>
        </w:rPr>
      </w:pPr>
      <w:bookmarkStart w:name="_Toc204249184" w:id="11"/>
      <w:r w:rsidRPr="00AD5931">
        <w:rPr>
          <w:lang w:val="sr-Latn-CS"/>
        </w:rPr>
        <w:t>Postavka</w:t>
      </w:r>
      <w:r w:rsidRPr="00AD5931" w:rsidR="00D44844">
        <w:rPr>
          <w:lang w:val="sr-Latn-CS"/>
        </w:rPr>
        <w:t xml:space="preserve"> problema</w:t>
      </w:r>
      <w:bookmarkEnd w:id="10"/>
      <w:bookmarkEnd w:id="11"/>
      <w:r w:rsidRPr="00AD5931" w:rsidR="00206E1F">
        <w:rPr>
          <w:lang w:val="sr-Latn-CS"/>
        </w:rPr>
        <w:t xml:space="preserve"> </w:t>
      </w:r>
    </w:p>
    <w:p w:rsidRPr="003372D3" w:rsidR="00206E1F" w:rsidRDefault="00206E1F" w14:paraId="6D98A12B" w14:textId="77777777">
      <w:pPr>
        <w:rPr>
          <w:lang w:val="sr-Latn-CS"/>
        </w:rPr>
      </w:pPr>
    </w:p>
    <w:tbl>
      <w:tblPr>
        <w:tblW w:w="8878" w:type="dxa"/>
        <w:tblInd w:w="530" w:type="dxa"/>
        <w:tblLayout w:type="fixed"/>
        <w:tblLook w:val="0000" w:firstRow="0" w:lastRow="0" w:firstColumn="0" w:lastColumn="0" w:noHBand="0" w:noVBand="0"/>
      </w:tblPr>
      <w:tblGrid>
        <w:gridCol w:w="2354"/>
        <w:gridCol w:w="6524"/>
      </w:tblGrid>
      <w:tr w:rsidRPr="00662734" w:rsidR="00206E1F" w:rsidTr="00AD5931" w14:paraId="6A793CE3" w14:textId="77777777">
        <w:trPr>
          <w:trHeight w:val="1326"/>
        </w:trPr>
        <w:tc>
          <w:tcPr>
            <w:tcW w:w="235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0817C9" w14:paraId="0ACE4A6C" w14:textId="77777777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Problem je</w:t>
            </w:r>
          </w:p>
        </w:tc>
        <w:tc>
          <w:tcPr>
            <w:tcW w:w="6524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2F492B" w14:paraId="470930A5" w14:textId="77777777">
            <w:pPr>
              <w:pStyle w:val="BodyText"/>
              <w:ind w:left="0"/>
              <w:rPr>
                <w:lang w:val="sr-Latn-CS"/>
              </w:rPr>
            </w:pPr>
            <w:r w:rsidRPr="002F492B">
              <w:t>Tradicionalni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na</w:t>
            </w:r>
            <w:r w:rsidRPr="0048189A">
              <w:rPr>
                <w:lang w:val="sr-Latn-CS"/>
              </w:rPr>
              <w:t>č</w:t>
            </w:r>
            <w:r w:rsidRPr="002F492B">
              <w:t>in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>č</w:t>
            </w:r>
            <w:r w:rsidRPr="002F492B">
              <w:t>enja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uglavnom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podrazumeva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stati</w:t>
            </w:r>
            <w:r w:rsidRPr="0048189A">
              <w:rPr>
                <w:lang w:val="sr-Latn-CS"/>
              </w:rPr>
              <w:t>č</w:t>
            </w:r>
            <w:r w:rsidRPr="002F492B">
              <w:t>an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rad</w:t>
            </w:r>
            <w:r w:rsidRPr="0048189A">
              <w:rPr>
                <w:lang w:val="sr-Latn-CS"/>
              </w:rPr>
              <w:t xml:space="preserve"> - </w:t>
            </w:r>
            <w:r w:rsidRPr="002F492B">
              <w:t>sedenje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za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ra</w:t>
            </w:r>
            <w:r w:rsidRPr="0048189A">
              <w:rPr>
                <w:lang w:val="sr-Latn-CS"/>
              </w:rPr>
              <w:t>č</w:t>
            </w:r>
            <w:r w:rsidRPr="002F492B">
              <w:t>unarom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stolom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ili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>č</w:t>
            </w:r>
            <w:r w:rsidRPr="002F492B">
              <w:t>ionici</w:t>
            </w:r>
            <w:r w:rsidRPr="0048189A">
              <w:rPr>
                <w:lang w:val="sr-Latn-CS"/>
              </w:rPr>
              <w:t>, š</w:t>
            </w:r>
            <w:r w:rsidRPr="002F492B">
              <w:t>to</w:t>
            </w:r>
            <w:r w:rsidRPr="0048189A">
              <w:rPr>
                <w:lang w:val="sr-Latn-CS"/>
              </w:rPr>
              <w:t xml:space="preserve"> č</w:t>
            </w:r>
            <w:r w:rsidRPr="002F492B">
              <w:t>esto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dovodi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fizi</w:t>
            </w:r>
            <w:r w:rsidRPr="0048189A">
              <w:rPr>
                <w:lang w:val="sr-Latn-CS"/>
              </w:rPr>
              <w:t>č</w:t>
            </w:r>
            <w:r w:rsidRPr="002F492B">
              <w:t>ke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neaktivnosti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smanjenja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koncentracije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manjka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motivacije</w:t>
            </w:r>
            <w:r w:rsidRPr="0048189A">
              <w:rPr>
                <w:lang w:val="sr-Latn-CS"/>
              </w:rPr>
              <w:t xml:space="preserve">. </w:t>
            </w:r>
            <w:r w:rsidRPr="002F492B">
              <w:t>Tako</w:t>
            </w:r>
            <w:r w:rsidRPr="0048189A">
              <w:rPr>
                <w:lang w:val="sr-Latn-CS"/>
              </w:rPr>
              <w:t>đ</w:t>
            </w:r>
            <w:r w:rsidRPr="002F492B">
              <w:t>e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korisnici</w:t>
            </w:r>
            <w:r w:rsidRPr="0048189A">
              <w:rPr>
                <w:lang w:val="sr-Latn-CS"/>
              </w:rPr>
              <w:t xml:space="preserve"> č</w:t>
            </w:r>
            <w:r w:rsidRPr="002F492B">
              <w:t>esto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imaju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ograni</w:t>
            </w:r>
            <w:r w:rsidRPr="0048189A">
              <w:rPr>
                <w:lang w:val="sr-Latn-CS"/>
              </w:rPr>
              <w:t>č</w:t>
            </w:r>
            <w:r w:rsidRPr="002F492B">
              <w:t>eno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slobodno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vreme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naro</w:t>
            </w:r>
            <w:r w:rsidRPr="0048189A">
              <w:rPr>
                <w:lang w:val="sr-Latn-CS"/>
              </w:rPr>
              <w:t>č</w:t>
            </w:r>
            <w:r w:rsidRPr="002F492B">
              <w:t>ito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prilikom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svakodnevnih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obaveza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kao</w:t>
            </w:r>
            <w:r w:rsidRPr="0048189A">
              <w:rPr>
                <w:lang w:val="sr-Latn-CS"/>
              </w:rPr>
              <w:t xml:space="preserve"> š</w:t>
            </w:r>
            <w:r w:rsidRPr="002F492B">
              <w:t>to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putovanja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do</w:t>
            </w:r>
            <w:r w:rsidRPr="0048189A">
              <w:rPr>
                <w:lang w:val="sr-Latn-CS"/>
              </w:rPr>
              <w:t xml:space="preserve"> š</w:t>
            </w:r>
            <w:r w:rsidRPr="002F492B">
              <w:t>kole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fakulteta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ili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posla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koje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uglavnom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ostaju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neiskori</w:t>
            </w:r>
            <w:r w:rsidRPr="0048189A">
              <w:rPr>
                <w:lang w:val="sr-Latn-CS"/>
              </w:rPr>
              <w:t>šć</w:t>
            </w:r>
            <w:r w:rsidRPr="002F492B">
              <w:t>ene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za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produktivne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aktivnosti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poput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>č</w:t>
            </w:r>
            <w:r w:rsidRPr="002F492B">
              <w:t>enja</w:t>
            </w:r>
            <w:r w:rsidRPr="0048189A">
              <w:rPr>
                <w:lang w:val="sr-Latn-CS"/>
              </w:rPr>
              <w:t>.</w:t>
            </w:r>
          </w:p>
        </w:tc>
      </w:tr>
      <w:tr w:rsidRPr="003372D3" w:rsidR="00206E1F" w:rsidTr="00AD5931" w14:paraId="063B59E9" w14:textId="77777777">
        <w:trPr>
          <w:trHeight w:val="716"/>
        </w:trPr>
        <w:tc>
          <w:tcPr>
            <w:tcW w:w="235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0817C9" w14:paraId="37C88A2E" w14:textId="77777777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Pogađa</w:t>
            </w:r>
          </w:p>
        </w:tc>
        <w:tc>
          <w:tcPr>
            <w:tcW w:w="652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2F492B" w14:paraId="705E42B9" w14:textId="77777777">
            <w:pPr>
              <w:pStyle w:val="BodyText"/>
              <w:ind w:left="0"/>
              <w:rPr>
                <w:lang w:val="sr-Latn-CS"/>
              </w:rPr>
            </w:pPr>
            <w:r w:rsidRPr="002F492B">
              <w:t>TriviaGO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je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namenjena</w:t>
            </w:r>
            <w:r w:rsidRPr="0048189A">
              <w:rPr>
                <w:lang w:val="sr-Latn-CS"/>
              </w:rPr>
              <w:t xml:space="preserve"> š</w:t>
            </w:r>
            <w:r w:rsidRPr="002F492B">
              <w:t>irokom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spektru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korisnika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koji</w:t>
            </w:r>
            <w:r w:rsidRPr="0048189A">
              <w:rPr>
                <w:lang w:val="sr-Latn-CS"/>
              </w:rPr>
              <w:t xml:space="preserve"> ž</w:t>
            </w:r>
            <w:r w:rsidRPr="002F492B">
              <w:t>ele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pove</w:t>
            </w:r>
            <w:r w:rsidRPr="0048189A">
              <w:rPr>
                <w:lang w:val="sr-Latn-CS"/>
              </w:rPr>
              <w:t>ž</w:t>
            </w:r>
            <w:r w:rsidRPr="002F492B">
              <w:t>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edukaciju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fizi</w:t>
            </w:r>
            <w:r w:rsidRPr="0048189A">
              <w:rPr>
                <w:lang w:val="sr-Latn-CS"/>
              </w:rPr>
              <w:t>č</w:t>
            </w:r>
            <w:r w:rsidRPr="002F492B">
              <w:t>kom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aktivno</w:t>
            </w:r>
            <w:r w:rsidRPr="0048189A">
              <w:rPr>
                <w:lang w:val="sr-Latn-CS"/>
              </w:rPr>
              <w:t>šć</w:t>
            </w:r>
            <w:r w:rsidRPr="002F492B">
              <w:t>u</w:t>
            </w:r>
            <w:r w:rsidRPr="0048189A">
              <w:rPr>
                <w:lang w:val="sr-Latn-CS"/>
              </w:rPr>
              <w:t xml:space="preserve">. </w:t>
            </w:r>
            <w:r w:rsidRPr="002F492B">
              <w:t>Glavne ciljne grupe uključuju:</w:t>
            </w:r>
            <w:r>
              <w:t xml:space="preserve"> ucenike i studente, nastavnike i profesore, roditelje, zaposlene i odrasle osobe koje su u procesu učenja. </w:t>
            </w:r>
          </w:p>
        </w:tc>
      </w:tr>
      <w:tr w:rsidRPr="00662734" w:rsidR="00206E1F" w:rsidTr="00AD5931" w14:paraId="53773C18" w14:textId="77777777">
        <w:trPr>
          <w:trHeight w:val="1641"/>
        </w:trPr>
        <w:tc>
          <w:tcPr>
            <w:tcW w:w="235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0817C9" w14:paraId="56C79025" w14:textId="77777777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Posledice su</w:t>
            </w:r>
          </w:p>
        </w:tc>
        <w:tc>
          <w:tcPr>
            <w:tcW w:w="652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8189A" w:rsidR="002F492B" w:rsidRDefault="002F492B" w14:paraId="2F52A3F9" w14:textId="77777777">
            <w:pPr>
              <w:pStyle w:val="BodyText"/>
              <w:ind w:left="0"/>
              <w:rPr>
                <w:lang w:val="sr-Latn-CS"/>
              </w:rPr>
            </w:pPr>
            <w:r>
              <w:t>Poztivne</w:t>
            </w:r>
            <w:r w:rsidRPr="0048189A">
              <w:rPr>
                <w:lang w:val="sr-Latn-CS"/>
              </w:rPr>
              <w:t>:</w:t>
            </w:r>
          </w:p>
          <w:p w:rsidRPr="0048189A" w:rsidR="00206E1F" w:rsidRDefault="002F492B" w14:paraId="43AE07CC" w14:textId="77777777">
            <w:pPr>
              <w:pStyle w:val="BodyText"/>
              <w:ind w:left="0"/>
              <w:rPr>
                <w:lang w:val="sr-Latn-CS"/>
              </w:rPr>
            </w:pPr>
            <w:r>
              <w:t>Pove</w:t>
            </w:r>
            <w:r w:rsidRPr="0048189A">
              <w:rPr>
                <w:lang w:val="sr-Latn-CS"/>
              </w:rPr>
              <w:t>ć</w:t>
            </w:r>
            <w:r>
              <w:t>anje</w:t>
            </w:r>
            <w:r w:rsidRPr="0048189A">
              <w:rPr>
                <w:lang w:val="sr-Latn-CS"/>
              </w:rPr>
              <w:t xml:space="preserve"> </w:t>
            </w:r>
            <w:r>
              <w:t>fizi</w:t>
            </w:r>
            <w:r w:rsidRPr="0048189A">
              <w:rPr>
                <w:lang w:val="sr-Latn-CS"/>
              </w:rPr>
              <w:t>č</w:t>
            </w:r>
            <w:r>
              <w:t>ke</w:t>
            </w:r>
            <w:r w:rsidRPr="0048189A">
              <w:rPr>
                <w:lang w:val="sr-Latn-CS"/>
              </w:rPr>
              <w:t xml:space="preserve"> </w:t>
            </w:r>
            <w:r>
              <w:t>aktivnosti</w:t>
            </w:r>
            <w:r w:rsidRPr="0048189A">
              <w:rPr>
                <w:lang w:val="sr-Latn-CS"/>
              </w:rPr>
              <w:t xml:space="preserve">, </w:t>
            </w:r>
            <w:r>
              <w:t>efikasno</w:t>
            </w:r>
            <w:r w:rsidRPr="0048189A">
              <w:rPr>
                <w:lang w:val="sr-Latn-CS"/>
              </w:rPr>
              <w:t xml:space="preserve"> </w:t>
            </w:r>
            <w:r>
              <w:t>kori</w:t>
            </w:r>
            <w:r w:rsidRPr="0048189A">
              <w:rPr>
                <w:lang w:val="sr-Latn-CS"/>
              </w:rPr>
              <w:t>šć</w:t>
            </w:r>
            <w:r>
              <w:t>enje</w:t>
            </w:r>
            <w:r w:rsidRPr="0048189A">
              <w:rPr>
                <w:lang w:val="sr-Latn-CS"/>
              </w:rPr>
              <w:t xml:space="preserve"> </w:t>
            </w:r>
            <w:r>
              <w:t>vremena</w:t>
            </w:r>
            <w:r w:rsidRPr="0048189A">
              <w:rPr>
                <w:lang w:val="sr-Latn-CS"/>
              </w:rPr>
              <w:t xml:space="preserve">, </w:t>
            </w:r>
            <w:r>
              <w:t>pove</w:t>
            </w:r>
            <w:r w:rsidRPr="0048189A">
              <w:rPr>
                <w:lang w:val="sr-Latn-CS"/>
              </w:rPr>
              <w:t>ć</w:t>
            </w:r>
            <w:r>
              <w:t>ana</w:t>
            </w:r>
            <w:r w:rsidRPr="0048189A">
              <w:rPr>
                <w:lang w:val="sr-Latn-CS"/>
              </w:rPr>
              <w:t xml:space="preserve"> </w:t>
            </w:r>
            <w:r>
              <w:t>motivacija</w:t>
            </w:r>
            <w:r w:rsidRPr="0048189A">
              <w:rPr>
                <w:lang w:val="sr-Latn-CS"/>
              </w:rPr>
              <w:t xml:space="preserve"> </w:t>
            </w:r>
            <w:r>
              <w:t>za</w:t>
            </w:r>
            <w:r w:rsidRPr="0048189A">
              <w:rPr>
                <w:lang w:val="sr-Latn-CS"/>
              </w:rPr>
              <w:t xml:space="preserve"> </w:t>
            </w:r>
            <w:r>
              <w:t>u</w:t>
            </w:r>
            <w:r w:rsidRPr="0048189A">
              <w:rPr>
                <w:lang w:val="sr-Latn-CS"/>
              </w:rPr>
              <w:t>č</w:t>
            </w:r>
            <w:r>
              <w:t>enje</w:t>
            </w:r>
            <w:r w:rsidRPr="0048189A">
              <w:rPr>
                <w:lang w:val="sr-Latn-CS"/>
              </w:rPr>
              <w:t xml:space="preserve">, </w:t>
            </w:r>
            <w:r>
              <w:t>pra</w:t>
            </w:r>
            <w:r w:rsidRPr="0048189A">
              <w:rPr>
                <w:lang w:val="sr-Latn-CS"/>
              </w:rPr>
              <w:t>ć</w:t>
            </w:r>
            <w:r>
              <w:t>enje</w:t>
            </w:r>
            <w:r w:rsidRPr="0048189A">
              <w:rPr>
                <w:lang w:val="sr-Latn-CS"/>
              </w:rPr>
              <w:t xml:space="preserve"> </w:t>
            </w:r>
            <w:r>
              <w:t>napretka</w:t>
            </w:r>
            <w:r w:rsidRPr="0048189A">
              <w:rPr>
                <w:lang w:val="sr-Latn-CS"/>
              </w:rPr>
              <w:t xml:space="preserve"> </w:t>
            </w:r>
            <w:r>
              <w:t>i</w:t>
            </w:r>
            <w:r w:rsidRPr="0048189A">
              <w:rPr>
                <w:lang w:val="sr-Latn-CS"/>
              </w:rPr>
              <w:t xml:space="preserve"> </w:t>
            </w:r>
            <w:r>
              <w:t>personalizacija</w:t>
            </w:r>
          </w:p>
          <w:p w:rsidRPr="0048189A" w:rsidR="002F492B" w:rsidRDefault="002F492B" w14:paraId="3ABA907F" w14:textId="77777777">
            <w:pPr>
              <w:pStyle w:val="BodyText"/>
              <w:ind w:left="0"/>
              <w:rPr>
                <w:lang w:val="sr-Latn-CS"/>
              </w:rPr>
            </w:pPr>
            <w:r>
              <w:t>Negativne</w:t>
            </w:r>
            <w:r w:rsidRPr="0048189A">
              <w:rPr>
                <w:lang w:val="sr-Latn-CS"/>
              </w:rPr>
              <w:t>:</w:t>
            </w:r>
          </w:p>
          <w:p w:rsidRPr="00086C15" w:rsidR="002F492B" w:rsidRDefault="002F492B" w14:paraId="75CFE094" w14:textId="5F05CEED">
            <w:pPr>
              <w:pStyle w:val="BodyText"/>
              <w:ind w:left="0"/>
              <w:rPr>
                <w:lang w:val="sr-Latn-CS"/>
              </w:rPr>
            </w:pPr>
            <w:r>
              <w:t>Zavisnost</w:t>
            </w:r>
            <w:r w:rsidRPr="0048189A">
              <w:rPr>
                <w:lang w:val="sr-Latn-CS"/>
              </w:rPr>
              <w:t xml:space="preserve"> </w:t>
            </w:r>
            <w:r>
              <w:t>od</w:t>
            </w:r>
            <w:r w:rsidRPr="0048189A">
              <w:rPr>
                <w:lang w:val="sr-Latn-CS"/>
              </w:rPr>
              <w:t xml:space="preserve"> </w:t>
            </w:r>
            <w:r>
              <w:t>mobilnog</w:t>
            </w:r>
            <w:r w:rsidRPr="0048189A">
              <w:rPr>
                <w:lang w:val="sr-Latn-CS"/>
              </w:rPr>
              <w:t xml:space="preserve"> </w:t>
            </w:r>
            <w:r>
              <w:t>ure</w:t>
            </w:r>
            <w:r w:rsidRPr="0048189A">
              <w:rPr>
                <w:lang w:val="sr-Latn-CS"/>
              </w:rPr>
              <w:t>đ</w:t>
            </w:r>
            <w:r>
              <w:t>aja</w:t>
            </w:r>
            <w:r w:rsidRPr="0048189A">
              <w:rPr>
                <w:lang w:val="sr-Latn-CS"/>
              </w:rPr>
              <w:t xml:space="preserve">, </w:t>
            </w:r>
            <w:r>
              <w:t>isklju</w:t>
            </w:r>
            <w:r w:rsidRPr="0048189A">
              <w:rPr>
                <w:lang w:val="sr-Latn-CS"/>
              </w:rPr>
              <w:t>č</w:t>
            </w:r>
            <w:r>
              <w:t>enost</w:t>
            </w:r>
            <w:r w:rsidRPr="0048189A">
              <w:rPr>
                <w:lang w:val="sr-Latn-CS"/>
              </w:rPr>
              <w:t xml:space="preserve"> </w:t>
            </w:r>
            <w:r>
              <w:t>korisnika</w:t>
            </w:r>
            <w:r w:rsidRPr="0048189A">
              <w:rPr>
                <w:lang w:val="sr-Latn-CS"/>
              </w:rPr>
              <w:t xml:space="preserve"> </w:t>
            </w:r>
            <w:r>
              <w:t>koji</w:t>
            </w:r>
            <w:r w:rsidRPr="0048189A">
              <w:rPr>
                <w:lang w:val="sr-Latn-CS"/>
              </w:rPr>
              <w:t xml:space="preserve"> </w:t>
            </w:r>
            <w:r>
              <w:t>nisu</w:t>
            </w:r>
            <w:r w:rsidRPr="0048189A">
              <w:rPr>
                <w:lang w:val="sr-Latn-CS"/>
              </w:rPr>
              <w:t xml:space="preserve"> </w:t>
            </w:r>
            <w:r>
              <w:t>fizi</w:t>
            </w:r>
            <w:r w:rsidRPr="0048189A">
              <w:rPr>
                <w:lang w:val="sr-Latn-CS"/>
              </w:rPr>
              <w:t>č</w:t>
            </w:r>
            <w:r>
              <w:t>ki</w:t>
            </w:r>
            <w:r w:rsidRPr="0048189A">
              <w:rPr>
                <w:lang w:val="sr-Latn-CS"/>
              </w:rPr>
              <w:t xml:space="preserve"> </w:t>
            </w:r>
            <w:r>
              <w:t>aktivni</w:t>
            </w:r>
            <w:r w:rsidRPr="0048189A">
              <w:rPr>
                <w:lang w:val="sr-Latn-CS"/>
              </w:rPr>
              <w:t xml:space="preserve">, </w:t>
            </w:r>
            <w:r w:rsidR="00AD5931">
              <w:t>zahtevi</w:t>
            </w:r>
            <w:r w:rsidRPr="0048189A" w:rsidR="00AD5931">
              <w:rPr>
                <w:lang w:val="sr-Latn-CS"/>
              </w:rPr>
              <w:t xml:space="preserve"> </w:t>
            </w:r>
            <w:r w:rsidR="00AD5931">
              <w:t>za</w:t>
            </w:r>
            <w:r w:rsidRPr="0048189A" w:rsidR="00AD5931">
              <w:rPr>
                <w:lang w:val="sr-Latn-CS"/>
              </w:rPr>
              <w:t xml:space="preserve"> </w:t>
            </w:r>
            <w:r w:rsidR="00AD5931">
              <w:t>intenetom</w:t>
            </w:r>
            <w:r w:rsidRPr="0048189A" w:rsidR="00AD5931">
              <w:rPr>
                <w:lang w:val="sr-Latn-CS"/>
              </w:rPr>
              <w:t xml:space="preserve"> </w:t>
            </w:r>
            <w:r w:rsidR="00AD5931">
              <w:t>i</w:t>
            </w:r>
            <w:r w:rsidRPr="0048189A" w:rsidR="00AD5931">
              <w:rPr>
                <w:lang w:val="sr-Latn-CS"/>
              </w:rPr>
              <w:t xml:space="preserve"> </w:t>
            </w:r>
            <w:r w:rsidR="00AD5931">
              <w:t>GPS</w:t>
            </w:r>
            <w:r w:rsidRPr="0048189A" w:rsidR="00AD5931">
              <w:rPr>
                <w:lang w:val="sr-Latn-CS"/>
              </w:rPr>
              <w:t xml:space="preserve"> </w:t>
            </w:r>
            <w:r w:rsidR="00AD5931">
              <w:t>lokacijom</w:t>
            </w:r>
            <w:r w:rsidRPr="00086C15" w:rsidR="00086C15">
              <w:rPr>
                <w:lang w:val="sr-Latn-CS"/>
              </w:rPr>
              <w:t xml:space="preserve"> </w:t>
            </w:r>
            <w:r w:rsidR="00086C15">
              <w:t>kao</w:t>
            </w:r>
            <w:r w:rsidRPr="00086C15" w:rsidR="00086C15">
              <w:rPr>
                <w:lang w:val="sr-Latn-CS"/>
              </w:rPr>
              <w:t xml:space="preserve"> </w:t>
            </w:r>
            <w:r w:rsidR="00086C15">
              <w:rPr>
                <w:lang w:val="sr-Latn-CS"/>
              </w:rPr>
              <w:t>i pristup akcelerometru.</w:t>
            </w:r>
          </w:p>
        </w:tc>
      </w:tr>
      <w:tr w:rsidRPr="00662734" w:rsidR="00206E1F" w:rsidTr="00AD5931" w14:paraId="765EDCF1" w14:textId="77777777">
        <w:trPr>
          <w:trHeight w:val="1416"/>
        </w:trPr>
        <w:tc>
          <w:tcPr>
            <w:tcW w:w="235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0817C9" w14:paraId="359B2D31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Uspešno rešenje će</w:t>
            </w:r>
          </w:p>
        </w:tc>
        <w:tc>
          <w:tcPr>
            <w:tcW w:w="652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8189A" w:rsidR="002F492B" w:rsidP="002F492B" w:rsidRDefault="002F492B" w14:paraId="187481F3" w14:textId="77777777">
            <w:pPr>
              <w:pStyle w:val="BodyText"/>
              <w:ind w:left="0"/>
              <w:rPr>
                <w:lang w:val="sr-Latn-CS"/>
              </w:rPr>
            </w:pPr>
            <w:r w:rsidRPr="002F492B">
              <w:t>TriviaGO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re</w:t>
            </w:r>
            <w:r w:rsidRPr="0048189A">
              <w:rPr>
                <w:lang w:val="sr-Latn-CS"/>
              </w:rPr>
              <w:t>š</w:t>
            </w:r>
            <w:r w:rsidRPr="002F492B">
              <w:t>ava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ovaj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problem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tako</w:t>
            </w:r>
            <w:r w:rsidRPr="0048189A">
              <w:rPr>
                <w:lang w:val="sr-Latn-CS"/>
              </w:rPr>
              <w:t xml:space="preserve"> š</w:t>
            </w:r>
            <w:r w:rsidRPr="002F492B">
              <w:t>to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omogu</w:t>
            </w:r>
            <w:r w:rsidRPr="0048189A">
              <w:rPr>
                <w:lang w:val="sr-Latn-CS"/>
              </w:rPr>
              <w:t>ć</w:t>
            </w:r>
            <w:r w:rsidRPr="002F492B">
              <w:t>ava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korisnicima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>č</w:t>
            </w:r>
            <w:r w:rsidRPr="002F492B">
              <w:t>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kroz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kvizove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dok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fizi</w:t>
            </w:r>
            <w:r w:rsidRPr="0048189A">
              <w:rPr>
                <w:lang w:val="sr-Latn-CS"/>
              </w:rPr>
              <w:t>č</w:t>
            </w:r>
            <w:r w:rsidRPr="002F492B">
              <w:t>ki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aktivni</w:t>
            </w:r>
            <w:r w:rsidRPr="0048189A">
              <w:rPr>
                <w:lang w:val="sr-Latn-CS"/>
              </w:rPr>
              <w:t xml:space="preserve"> - </w:t>
            </w:r>
            <w:r w:rsidRPr="002F492B">
              <w:t>u</w:t>
            </w:r>
            <w:r w:rsidRPr="0048189A">
              <w:rPr>
                <w:lang w:val="sr-Latn-CS"/>
              </w:rPr>
              <w:t xml:space="preserve"> š</w:t>
            </w:r>
            <w:r w:rsidRPr="002F492B">
              <w:t>etnji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tr</w:t>
            </w:r>
            <w:r w:rsidRPr="0048189A">
              <w:rPr>
                <w:lang w:val="sr-Latn-CS"/>
              </w:rPr>
              <w:t>č</w:t>
            </w:r>
            <w:r w:rsidRPr="002F492B">
              <w:t>anju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vo</w:t>
            </w:r>
            <w:r w:rsidRPr="0048189A">
              <w:rPr>
                <w:lang w:val="sr-Latn-CS"/>
              </w:rPr>
              <w:t>ž</w:t>
            </w:r>
            <w:r w:rsidRPr="002F492B">
              <w:t>nji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bicikla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ili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tokom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kretanja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od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ta</w:t>
            </w:r>
            <w:r w:rsidRPr="0048189A">
              <w:rPr>
                <w:lang w:val="sr-Latn-CS"/>
              </w:rPr>
              <w:t>č</w:t>
            </w:r>
            <w:r w:rsidRPr="002F492B">
              <w:t>ke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ta</w:t>
            </w:r>
            <w:r w:rsidRPr="0048189A">
              <w:rPr>
                <w:lang w:val="sr-Latn-CS"/>
              </w:rPr>
              <w:t>č</w:t>
            </w:r>
            <w:r w:rsidRPr="002F492B">
              <w:t>ke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B</w:t>
            </w:r>
            <w:r w:rsidRPr="0048189A">
              <w:rPr>
                <w:lang w:val="sr-Latn-CS"/>
              </w:rPr>
              <w:t xml:space="preserve">. </w:t>
            </w:r>
            <w:r w:rsidRPr="002F492B">
              <w:t>Na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taj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na</w:t>
            </w:r>
            <w:r w:rsidRPr="0048189A">
              <w:rPr>
                <w:lang w:val="sr-Latn-CS"/>
              </w:rPr>
              <w:t>č</w:t>
            </w:r>
            <w:r w:rsidRPr="002F492B">
              <w:t>in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aplikacija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integri</w:t>
            </w:r>
            <w:r w:rsidRPr="0048189A">
              <w:rPr>
                <w:lang w:val="sr-Latn-CS"/>
              </w:rPr>
              <w:t>š</w:t>
            </w:r>
            <w:r w:rsidRPr="002F492B">
              <w:t>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edukaciju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fizi</w:t>
            </w:r>
            <w:r w:rsidRPr="0048189A">
              <w:rPr>
                <w:lang w:val="sr-Latn-CS"/>
              </w:rPr>
              <w:t>č</w:t>
            </w:r>
            <w:r w:rsidRPr="002F492B">
              <w:t>kom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aktivno</w:t>
            </w:r>
            <w:r w:rsidRPr="0048189A">
              <w:rPr>
                <w:lang w:val="sr-Latn-CS"/>
              </w:rPr>
              <w:t>šć</w:t>
            </w:r>
            <w:r w:rsidRPr="002F492B">
              <w:t>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omogu</w:t>
            </w:r>
            <w:r w:rsidRPr="0048189A">
              <w:rPr>
                <w:lang w:val="sr-Latn-CS"/>
              </w:rPr>
              <w:t>ć</w:t>
            </w:r>
            <w:r w:rsidRPr="002F492B">
              <w:t>ava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korisnicima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efikasno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iskoriste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vreme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pokretu</w:t>
            </w:r>
            <w:r w:rsidRPr="0048189A">
              <w:rPr>
                <w:lang w:val="sr-Latn-CS"/>
              </w:rPr>
              <w:t>.</w:t>
            </w:r>
          </w:p>
          <w:p w:rsidRPr="0048189A" w:rsidR="00206E1F" w:rsidRDefault="002F492B" w14:paraId="19ACD3D3" w14:textId="77777777">
            <w:pPr>
              <w:pStyle w:val="BodyText"/>
              <w:ind w:left="0"/>
              <w:rPr>
                <w:lang w:val="sr-Latn-CS"/>
              </w:rPr>
            </w:pPr>
            <w:r w:rsidRPr="002F492B">
              <w:t>Pored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toga</w:t>
            </w:r>
            <w:r w:rsidRPr="0048189A">
              <w:rPr>
                <w:lang w:val="sr-Latn-CS"/>
              </w:rPr>
              <w:t xml:space="preserve">, </w:t>
            </w:r>
            <w:r w:rsidRPr="002F492B">
              <w:t>aplikacija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pru</w:t>
            </w:r>
            <w:r w:rsidRPr="0048189A">
              <w:rPr>
                <w:lang w:val="sr-Latn-CS"/>
              </w:rPr>
              <w:t>ž</w:t>
            </w:r>
            <w:r w:rsidRPr="002F492B">
              <w:t>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mogu</w:t>
            </w:r>
            <w:r w:rsidRPr="0048189A">
              <w:rPr>
                <w:lang w:val="sr-Latn-CS"/>
              </w:rPr>
              <w:t>ć</w:t>
            </w:r>
            <w:r w:rsidRPr="002F492B">
              <w:t>nosti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profesorima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kreatorima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kvizova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prate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individualni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grupni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napredak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korisnika</w:t>
            </w:r>
            <w:r w:rsidRPr="0048189A">
              <w:rPr>
                <w:lang w:val="sr-Latn-CS"/>
              </w:rPr>
              <w:t>, č</w:t>
            </w:r>
            <w:r w:rsidRPr="002F492B">
              <w:t>ime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dodatno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podsti</w:t>
            </w:r>
            <w:r w:rsidRPr="0048189A">
              <w:rPr>
                <w:lang w:val="sr-Latn-CS"/>
              </w:rPr>
              <w:t>č</w:t>
            </w:r>
            <w:r w:rsidRPr="002F492B">
              <w:t>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kvalitetno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u</w:t>
            </w:r>
            <w:r w:rsidRPr="0048189A">
              <w:rPr>
                <w:lang w:val="sr-Latn-CS"/>
              </w:rPr>
              <w:t>č</w:t>
            </w:r>
            <w:r w:rsidRPr="002F492B">
              <w:t>enje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i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personalizacija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obrazovnog</w:t>
            </w:r>
            <w:r w:rsidRPr="0048189A">
              <w:rPr>
                <w:lang w:val="sr-Latn-CS"/>
              </w:rPr>
              <w:t xml:space="preserve"> </w:t>
            </w:r>
            <w:r w:rsidRPr="002F492B">
              <w:t>sadr</w:t>
            </w:r>
            <w:r w:rsidRPr="0048189A">
              <w:rPr>
                <w:lang w:val="sr-Latn-CS"/>
              </w:rPr>
              <w:t>ž</w:t>
            </w:r>
            <w:r w:rsidRPr="002F492B">
              <w:t>aja</w:t>
            </w:r>
            <w:r w:rsidRPr="0048189A">
              <w:rPr>
                <w:lang w:val="sr-Latn-CS"/>
              </w:rPr>
              <w:t>.</w:t>
            </w:r>
          </w:p>
        </w:tc>
      </w:tr>
    </w:tbl>
    <w:p w:rsidRPr="003372D3" w:rsidR="00206E1F" w:rsidRDefault="00206E1F" w14:paraId="2946DB82" w14:textId="77777777">
      <w:pPr>
        <w:rPr>
          <w:lang w:val="sr-Latn-CS"/>
        </w:rPr>
      </w:pPr>
    </w:p>
    <w:p w:rsidRPr="003372D3" w:rsidR="00206E1F" w:rsidP="00AD5931" w:rsidRDefault="00B849B5" w14:paraId="075CA237" w14:textId="77777777">
      <w:pPr>
        <w:pStyle w:val="Heading2"/>
        <w:rPr>
          <w:lang w:val="sr-Latn-CS"/>
        </w:rPr>
      </w:pPr>
      <w:bookmarkStart w:name="_Toc3235559" w:id="12"/>
      <w:bookmarkStart w:name="_Toc204249185" w:id="13"/>
      <w:r>
        <w:rPr>
          <w:lang w:val="sr-Latn-CS"/>
        </w:rPr>
        <w:t xml:space="preserve">Postavka pozicije </w:t>
      </w:r>
      <w:r w:rsidR="00D44844">
        <w:rPr>
          <w:lang w:val="sr-Latn-CS"/>
        </w:rPr>
        <w:t>proizvoda</w:t>
      </w:r>
      <w:bookmarkEnd w:id="12"/>
      <w:bookmarkEnd w:id="13"/>
    </w:p>
    <w:p w:rsidRPr="003372D3" w:rsidR="00206E1F" w:rsidP="00DE518F" w:rsidRDefault="00206E1F" w14:paraId="5997CC1D" w14:textId="77777777">
      <w:pPr>
        <w:keepNext/>
        <w:rPr>
          <w:lang w:val="sr-Latn-CS"/>
        </w:rPr>
      </w:pPr>
    </w:p>
    <w:tbl>
      <w:tblPr>
        <w:tblW w:w="10065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2552"/>
        <w:gridCol w:w="7513"/>
      </w:tblGrid>
      <w:tr w:rsidRPr="00662734" w:rsidR="00206E1F" w:rsidTr="004637BD" w14:paraId="196A9ED5" w14:textId="77777777">
        <w:tc>
          <w:tcPr>
            <w:tcW w:w="255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P="00143087" w:rsidRDefault="00143087" w14:paraId="0F976955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 namenjen</w:t>
            </w:r>
          </w:p>
        </w:tc>
        <w:tc>
          <w:tcPr>
            <w:tcW w:w="7513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4637BD" w14:paraId="041E519B" w14:textId="77777777">
            <w:pPr>
              <w:pStyle w:val="BodyText"/>
              <w:ind w:left="0"/>
              <w:rPr>
                <w:lang w:val="sr-Latn-CS"/>
              </w:rPr>
            </w:pPr>
            <w:r w:rsidRPr="0048189A">
              <w:rPr>
                <w:lang w:val="sr-Latn-CS"/>
              </w:rPr>
              <w:t>Š</w:t>
            </w:r>
            <w:r w:rsidRPr="004637BD">
              <w:t>irokom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spektru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korisnika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koji</w:t>
            </w:r>
            <w:r w:rsidRPr="0048189A">
              <w:rPr>
                <w:lang w:val="sr-Latn-CS"/>
              </w:rPr>
              <w:t xml:space="preserve"> ž</w:t>
            </w:r>
            <w:r w:rsidRPr="004637BD">
              <w:t>ele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da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pove</w:t>
            </w:r>
            <w:r w:rsidRPr="0048189A">
              <w:rPr>
                <w:lang w:val="sr-Latn-CS"/>
              </w:rPr>
              <w:t>ž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fizi</w:t>
            </w:r>
            <w:r w:rsidRPr="0048189A">
              <w:rPr>
                <w:lang w:val="sr-Latn-CS"/>
              </w:rPr>
              <w:t>č</w:t>
            </w:r>
            <w:r w:rsidRPr="004637BD">
              <w:t>kom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aktivno</w:t>
            </w:r>
            <w:r w:rsidRPr="0048189A">
              <w:rPr>
                <w:lang w:val="sr-Latn-CS"/>
              </w:rPr>
              <w:t>šć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 –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enicima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studentima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nastavnicima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roditeljima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zaposlenima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odraslima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procesu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enja</w:t>
            </w:r>
          </w:p>
        </w:tc>
      </w:tr>
      <w:tr w:rsidRPr="00662734" w:rsidR="00206E1F" w:rsidTr="004637BD" w14:paraId="67A96129" w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143087" w14:paraId="5AF16A99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Koji</w:t>
            </w:r>
          </w:p>
        </w:tc>
        <w:tc>
          <w:tcPr>
            <w:tcW w:w="7513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4637BD" w14:paraId="4AA0850B" w14:textId="77777777">
            <w:pPr>
              <w:pStyle w:val="BodyText"/>
              <w:ind w:left="0"/>
              <w:rPr>
                <w:lang w:val="sr-Latn-CS"/>
              </w:rPr>
            </w:pPr>
            <w:r w:rsidRPr="004637BD">
              <w:t>Imaju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problem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stati</w:t>
            </w:r>
            <w:r w:rsidRPr="0048189A">
              <w:rPr>
                <w:lang w:val="sr-Latn-CS"/>
              </w:rPr>
              <w:t>č</w:t>
            </w:r>
            <w:r w:rsidRPr="004637BD">
              <w:t>nim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enjem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vodi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fizi</w:t>
            </w:r>
            <w:r w:rsidRPr="0048189A">
              <w:rPr>
                <w:lang w:val="sr-Latn-CS"/>
              </w:rPr>
              <w:t>č</w:t>
            </w:r>
            <w:r w:rsidRPr="004637BD">
              <w:t>koj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neaktivnosti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manjku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motivacije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slabijoj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koncentraciji</w:t>
            </w:r>
            <w:r w:rsidRPr="0048189A">
              <w:rPr>
                <w:lang w:val="sr-Latn-CS"/>
              </w:rPr>
              <w:t>.</w:t>
            </w:r>
          </w:p>
        </w:tc>
      </w:tr>
      <w:tr w:rsidRPr="00662734" w:rsidR="00206E1F" w:rsidTr="004637BD" w14:paraId="6EAB95D0" w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143087" w14:paraId="7158C87D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</w:t>
            </w:r>
          </w:p>
        </w:tc>
        <w:tc>
          <w:tcPr>
            <w:tcW w:w="7513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4637BD" w14:paraId="2B603588" w14:textId="77777777">
            <w:pPr>
              <w:pStyle w:val="BodyText"/>
              <w:ind w:left="0"/>
              <w:rPr>
                <w:lang w:val="sr-Latn-CS"/>
              </w:rPr>
            </w:pPr>
            <w:r w:rsidRPr="004637BD">
              <w:t>Mobilna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aplikacija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koja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kombinuje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kvizove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za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fizi</w:t>
            </w:r>
            <w:r w:rsidRPr="0048189A">
              <w:rPr>
                <w:lang w:val="sr-Latn-CS"/>
              </w:rPr>
              <w:t>č</w:t>
            </w:r>
            <w:r w:rsidRPr="004637BD">
              <w:t>kom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aktivno</w:t>
            </w:r>
            <w:r w:rsidRPr="0048189A">
              <w:rPr>
                <w:lang w:val="sr-Latn-CS"/>
              </w:rPr>
              <w:t>šć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pokretu</w:t>
            </w:r>
            <w:r w:rsidRPr="0048189A">
              <w:rPr>
                <w:lang w:val="sr-Latn-CS"/>
              </w:rPr>
              <w:t xml:space="preserve"> (</w:t>
            </w:r>
            <w:r w:rsidRPr="004637BD">
              <w:t>hodanje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tr</w:t>
            </w:r>
            <w:r w:rsidRPr="0048189A">
              <w:rPr>
                <w:lang w:val="sr-Latn-CS"/>
              </w:rPr>
              <w:t>č</w:t>
            </w:r>
            <w:r w:rsidRPr="004637BD">
              <w:t>anje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vo</w:t>
            </w:r>
            <w:r w:rsidRPr="0048189A">
              <w:rPr>
                <w:lang w:val="sr-Latn-CS"/>
              </w:rPr>
              <w:t>ž</w:t>
            </w:r>
            <w:r w:rsidRPr="004637BD">
              <w:t>nja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bicikla</w:t>
            </w:r>
            <w:r w:rsidRPr="0048189A">
              <w:rPr>
                <w:lang w:val="sr-Latn-CS"/>
              </w:rPr>
              <w:t>).</w:t>
            </w:r>
          </w:p>
        </w:tc>
      </w:tr>
      <w:tr w:rsidRPr="00662734" w:rsidR="00206E1F" w:rsidTr="004637BD" w14:paraId="426CD82A" w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143087" w14:paraId="78A7935E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Koja</w:t>
            </w:r>
          </w:p>
        </w:tc>
        <w:tc>
          <w:tcPr>
            <w:tcW w:w="7513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4637BD" w14:paraId="1ED811B0" w14:textId="77777777">
            <w:pPr>
              <w:pStyle w:val="BodyText"/>
              <w:ind w:left="0"/>
              <w:rPr>
                <w:lang w:val="sr-Latn-CS"/>
              </w:rPr>
            </w:pPr>
            <w:r w:rsidRPr="004637BD">
              <w:t>Omogu</w:t>
            </w:r>
            <w:r w:rsidRPr="0048189A">
              <w:rPr>
                <w:lang w:val="sr-Latn-CS"/>
              </w:rPr>
              <w:t>ć</w:t>
            </w:r>
            <w:r w:rsidRPr="004637BD">
              <w:t>ava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korisnicima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da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dok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kre</w:t>
            </w:r>
            <w:r w:rsidRPr="0048189A">
              <w:rPr>
                <w:lang w:val="sr-Latn-CS"/>
              </w:rPr>
              <w:t>ć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prati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njihov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napredak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podsti</w:t>
            </w:r>
            <w:r w:rsidRPr="0048189A">
              <w:rPr>
                <w:lang w:val="sr-Latn-CS"/>
              </w:rPr>
              <w:t>č</w:t>
            </w:r>
            <w:r w:rsidRPr="004637BD">
              <w:t>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motivaciju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personalizuje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obrazovni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sadr</w:t>
            </w:r>
            <w:r w:rsidRPr="0048189A">
              <w:rPr>
                <w:lang w:val="sr-Latn-CS"/>
              </w:rPr>
              <w:t>ž</w:t>
            </w:r>
            <w:r w:rsidRPr="004637BD">
              <w:t>aj</w:t>
            </w:r>
            <w:r w:rsidRPr="0048189A">
              <w:rPr>
                <w:lang w:val="sr-Latn-CS"/>
              </w:rPr>
              <w:t xml:space="preserve">. </w:t>
            </w:r>
            <w:r w:rsidRPr="004637BD">
              <w:t>Tako</w:t>
            </w:r>
            <w:r w:rsidRPr="0048189A">
              <w:rPr>
                <w:lang w:val="sr-Latn-CS"/>
              </w:rPr>
              <w:t>đ</w:t>
            </w:r>
            <w:r w:rsidRPr="004637BD">
              <w:t>e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omogu</w:t>
            </w:r>
            <w:r w:rsidRPr="0048189A">
              <w:rPr>
                <w:lang w:val="sr-Latn-CS"/>
              </w:rPr>
              <w:t>ć</w:t>
            </w:r>
            <w:r w:rsidRPr="004637BD">
              <w:t>ava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profesorima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kreatorima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kvizova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da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kroz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statistiku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uo</w:t>
            </w:r>
            <w:r w:rsidRPr="0048189A">
              <w:rPr>
                <w:lang w:val="sr-Latn-CS"/>
              </w:rPr>
              <w:t>č</w:t>
            </w:r>
            <w:r w:rsidRPr="004637BD">
              <w:t>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kojim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oblastima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enici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najvi</w:t>
            </w:r>
            <w:r w:rsidRPr="0048189A">
              <w:rPr>
                <w:lang w:val="sr-Latn-CS"/>
              </w:rPr>
              <w:t>š</w:t>
            </w:r>
            <w:r w:rsidRPr="004637BD">
              <w:t>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gre</w:t>
            </w:r>
            <w:r w:rsidRPr="0048189A">
              <w:rPr>
                <w:lang w:val="sr-Latn-CS"/>
              </w:rPr>
              <w:t>š</w:t>
            </w:r>
            <w:r w:rsidRPr="004637BD">
              <w:t>e</w:t>
            </w:r>
          </w:p>
        </w:tc>
      </w:tr>
      <w:tr w:rsidRPr="003372D3" w:rsidR="00206E1F" w:rsidTr="004637BD" w14:paraId="5BB544DF" w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:rsidRPr="003372D3" w:rsidR="00206E1F" w:rsidRDefault="00143087" w14:paraId="09163D7B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Za razliku od</w:t>
            </w:r>
          </w:p>
        </w:tc>
        <w:tc>
          <w:tcPr>
            <w:tcW w:w="7513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3372D3" w:rsidR="00206E1F" w:rsidRDefault="004637BD" w14:paraId="7C8EE5F4" w14:textId="77777777">
            <w:pPr>
              <w:pStyle w:val="BodyText"/>
              <w:ind w:left="0"/>
              <w:rPr>
                <w:lang w:val="sr-Latn-CS"/>
              </w:rPr>
            </w:pPr>
            <w:r w:rsidRPr="004637BD">
              <w:t>Tradicionalnih aplikacija za učenje koje zahtevaju statičan rad i ne nude pregledne analize o znanju i napretku učenika.</w:t>
            </w:r>
          </w:p>
        </w:tc>
      </w:tr>
      <w:tr w:rsidRPr="00662734" w:rsidR="00206E1F" w:rsidTr="004637BD" w14:paraId="54AE67C2" w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:rsidRPr="003372D3" w:rsidR="00206E1F" w:rsidRDefault="00143087" w14:paraId="067BD367" w14:textId="7777777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Naš proizvod će</w:t>
            </w:r>
          </w:p>
        </w:tc>
        <w:tc>
          <w:tcPr>
            <w:tcW w:w="7513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:rsidRPr="003372D3" w:rsidR="00206E1F" w:rsidRDefault="004637BD" w14:paraId="66D3D188" w14:textId="77777777">
            <w:pPr>
              <w:pStyle w:val="BodyText"/>
              <w:ind w:left="0"/>
              <w:rPr>
                <w:lang w:val="sr-Latn-CS"/>
              </w:rPr>
            </w:pPr>
            <w:r w:rsidRPr="004637BD">
              <w:t>Pove</w:t>
            </w:r>
            <w:r w:rsidRPr="0048189A">
              <w:rPr>
                <w:lang w:val="sr-Latn-CS"/>
              </w:rPr>
              <w:t>ć</w:t>
            </w:r>
            <w:r w:rsidRPr="004637BD">
              <w:t>ati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fizi</w:t>
            </w:r>
            <w:r w:rsidRPr="0048189A">
              <w:rPr>
                <w:lang w:val="sr-Latn-CS"/>
              </w:rPr>
              <w:t>č</w:t>
            </w:r>
            <w:r w:rsidRPr="004637BD">
              <w:t>ku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aktivnost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korisnika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omogu</w:t>
            </w:r>
            <w:r w:rsidRPr="0048189A">
              <w:rPr>
                <w:lang w:val="sr-Latn-CS"/>
              </w:rPr>
              <w:t>ć</w:t>
            </w:r>
            <w:r w:rsidRPr="004637BD">
              <w:t>iti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efikasnije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kori</w:t>
            </w:r>
            <w:r w:rsidRPr="0048189A">
              <w:rPr>
                <w:lang w:val="sr-Latn-CS"/>
              </w:rPr>
              <w:t>šć</w:t>
            </w:r>
            <w:r w:rsidRPr="004637BD">
              <w:t>enje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vremena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pove</w:t>
            </w:r>
            <w:r w:rsidRPr="0048189A">
              <w:rPr>
                <w:lang w:val="sr-Latn-CS"/>
              </w:rPr>
              <w:t>ć</w:t>
            </w:r>
            <w:r w:rsidRPr="004637BD">
              <w:t>ati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motivaciju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za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enje</w:t>
            </w:r>
            <w:r w:rsidRPr="0048189A">
              <w:rPr>
                <w:lang w:val="sr-Latn-CS"/>
              </w:rPr>
              <w:t xml:space="preserve">, </w:t>
            </w:r>
            <w:r w:rsidRPr="004637BD">
              <w:t>olak</w:t>
            </w:r>
            <w:r w:rsidRPr="0048189A">
              <w:rPr>
                <w:lang w:val="sr-Latn-CS"/>
              </w:rPr>
              <w:t>š</w:t>
            </w:r>
            <w:r w:rsidRPr="004637BD">
              <w:t>ati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pra</w:t>
            </w:r>
            <w:r w:rsidRPr="0048189A">
              <w:rPr>
                <w:lang w:val="sr-Latn-CS"/>
              </w:rPr>
              <w:t>ć</w:t>
            </w:r>
            <w:r w:rsidRPr="004637BD">
              <w:t>enje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napretka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pomo</w:t>
            </w:r>
            <w:r w:rsidRPr="0048189A">
              <w:rPr>
                <w:lang w:val="sr-Latn-CS"/>
              </w:rPr>
              <w:t>ć</w:t>
            </w:r>
            <w:r w:rsidRPr="004637BD">
              <w:t>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profesorima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da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prepoznaju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oblasti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koje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u</w:t>
            </w:r>
            <w:r w:rsidRPr="0048189A">
              <w:rPr>
                <w:lang w:val="sr-Latn-CS"/>
              </w:rPr>
              <w:t>č</w:t>
            </w:r>
            <w:r w:rsidRPr="004637BD">
              <w:t>enicima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predstavljaju</w:t>
            </w:r>
            <w:r w:rsidRPr="0048189A">
              <w:rPr>
                <w:lang w:val="sr-Latn-CS"/>
              </w:rPr>
              <w:t xml:space="preserve"> </w:t>
            </w:r>
            <w:r w:rsidRPr="004637BD">
              <w:t>izazov</w:t>
            </w:r>
            <w:r w:rsidRPr="0048189A">
              <w:rPr>
                <w:lang w:val="sr-Latn-CS"/>
              </w:rPr>
              <w:t>.</w:t>
            </w:r>
          </w:p>
        </w:tc>
      </w:tr>
    </w:tbl>
    <w:p w:rsidRPr="003372D3" w:rsidR="00206E1F" w:rsidRDefault="00206E1F" w14:paraId="110FFD37" w14:textId="77777777">
      <w:pPr>
        <w:rPr>
          <w:lang w:val="sr-Latn-CS"/>
        </w:rPr>
      </w:pPr>
    </w:p>
    <w:p w:rsidRPr="003372D3" w:rsidR="00206E1F" w:rsidP="00AD5931" w:rsidRDefault="00D44844" w14:paraId="488454DE" w14:textId="77777777">
      <w:pPr>
        <w:pStyle w:val="Heading1"/>
        <w:rPr>
          <w:lang w:val="sr-Latn-CS"/>
        </w:rPr>
      </w:pPr>
      <w:bookmarkStart w:name="_Toc3235560" w:id="14"/>
      <w:bookmarkStart w:name="_Toc204249186" w:id="15"/>
      <w:r>
        <w:rPr>
          <w:lang w:val="sr-Latn-CS"/>
        </w:rPr>
        <w:t>Opis korisnika</w:t>
      </w:r>
      <w:bookmarkEnd w:id="14"/>
      <w:bookmarkEnd w:id="15"/>
    </w:p>
    <w:p w:rsidR="00206E1F" w:rsidP="2995EDA2" w:rsidRDefault="008D40CE" w14:paraId="286B33C4" w14:textId="77777777">
      <w:pPr>
        <w:pStyle w:val="BodyText"/>
      </w:pPr>
      <w:r w:rsidRPr="2995EDA2">
        <w:t xml:space="preserve">U ovom odeljku opisani su korisnici </w:t>
      </w:r>
      <w:r w:rsidRPr="2995EDA2" w:rsidR="004637BD">
        <w:t>TriviaGO</w:t>
      </w:r>
      <w:r w:rsidRPr="2995EDA2">
        <w:t xml:space="preserve"> </w:t>
      </w:r>
      <w:r w:rsidRPr="2995EDA2" w:rsidR="004637BD">
        <w:t>aplikacije</w:t>
      </w:r>
      <w:r w:rsidRPr="2995EDA2" w:rsidR="00206E1F">
        <w:t xml:space="preserve">.  </w:t>
      </w:r>
      <w:r w:rsidRPr="2995EDA2">
        <w:t xml:space="preserve">Postoje </w:t>
      </w:r>
      <w:r w:rsidRPr="2995EDA2" w:rsidR="00B46BAC">
        <w:t>4</w:t>
      </w:r>
      <w:r w:rsidRPr="2995EDA2">
        <w:t xml:space="preserve"> tipa korisnika: </w:t>
      </w:r>
    </w:p>
    <w:p w:rsidRPr="00112BEB" w:rsidR="00112BEB" w:rsidP="00112BEB" w:rsidRDefault="008161E4" w14:paraId="557C876E" w14:textId="27A26C27">
      <w:pPr>
        <w:pStyle w:val="BodyText"/>
        <w:numPr>
          <w:ilvl w:val="0"/>
          <w:numId w:val="28"/>
        </w:numPr>
      </w:pPr>
      <w:r w:rsidRPr="00112BEB">
        <w:rPr>
          <w:b/>
          <w:bCs/>
        </w:rPr>
        <w:t>Pretplatnici</w:t>
      </w:r>
      <w:r w:rsidRPr="00112BEB">
        <w:rPr>
          <w:b/>
          <w:bCs/>
        </w:rPr>
        <w:t xml:space="preserve"> </w:t>
      </w:r>
      <w:r w:rsidRPr="00112BEB" w:rsidR="00112BEB">
        <w:rPr>
          <w:b/>
          <w:bCs/>
        </w:rPr>
        <w:t>(</w:t>
      </w:r>
      <w:r w:rsidRPr="00112BEB">
        <w:rPr>
          <w:b/>
          <w:bCs/>
        </w:rPr>
        <w:t>Subscriberi</w:t>
      </w:r>
      <w:r w:rsidRPr="00112BEB" w:rsidR="00112BEB">
        <w:rPr>
          <w:b/>
          <w:bCs/>
        </w:rPr>
        <w:t>)</w:t>
      </w:r>
      <w:r w:rsidRPr="00112BEB" w:rsidR="00112BEB">
        <w:br/>
      </w:r>
      <w:r w:rsidRPr="00112BEB" w:rsidR="00112BEB">
        <w:t>Korisnici koji prate određene kvizove ili kolekcije kvizova. Mogu da rešavaju kvizove u toku fizičke aktivnosti, prate svoj napreda</w:t>
      </w:r>
      <w:r w:rsidR="00112BEB">
        <w:t>k</w:t>
      </w:r>
      <w:r w:rsidRPr="00112BEB" w:rsidR="00112BEB">
        <w:t>.</w:t>
      </w:r>
    </w:p>
    <w:p w:rsidRPr="00112BEB" w:rsidR="00112BEB" w:rsidP="00112BEB" w:rsidRDefault="00112BEB" w14:paraId="685F034C" w14:textId="474D9124">
      <w:pPr>
        <w:pStyle w:val="BodyText"/>
        <w:numPr>
          <w:ilvl w:val="0"/>
          <w:numId w:val="28"/>
        </w:numPr>
      </w:pPr>
      <w:r w:rsidRPr="00112BEB">
        <w:rPr>
          <w:b/>
          <w:bCs/>
        </w:rPr>
        <w:t>Creatori kvizova (Autori)</w:t>
      </w:r>
      <w:r w:rsidRPr="00112BEB">
        <w:br/>
      </w:r>
      <w:r w:rsidRPr="00112BEB">
        <w:t>Korisnici koji kreiraju i objavljuju kvizove. Mogu postavljati pitanja, tematske oblasti, određivati težinu kvizova, ciljne grupe i pregledati statistiku o tačnosti i učestalosti odgovora.</w:t>
      </w:r>
      <w:r w:rsidRPr="00112BEB">
        <w:br/>
      </w:r>
      <w:r w:rsidRPr="00112BEB">
        <w:rPr>
          <w:i/>
          <w:iCs/>
        </w:rPr>
        <w:t>Napomena:</w:t>
      </w:r>
      <w:r w:rsidRPr="00112BEB">
        <w:t xml:space="preserve"> Jedan korisnik može istovremeno biti i </w:t>
      </w:r>
      <w:r w:rsidR="008161E4">
        <w:rPr>
          <w:b/>
          <w:bCs/>
        </w:rPr>
        <w:t>pretplatnici</w:t>
      </w:r>
      <w:r w:rsidRPr="00112BEB">
        <w:t xml:space="preserve"> i </w:t>
      </w:r>
      <w:r w:rsidRPr="00112BEB">
        <w:rPr>
          <w:b/>
          <w:bCs/>
        </w:rPr>
        <w:t>creator</w:t>
      </w:r>
      <w:r w:rsidRPr="00112BEB">
        <w:t>, što omogućava dinamičan razvoj zajednice korisnika.</w:t>
      </w:r>
    </w:p>
    <w:p w:rsidRPr="00433AFB" w:rsidR="00433AFB" w:rsidP="00433AFB" w:rsidRDefault="00433AFB" w14:paraId="53D151DE" w14:textId="77777777">
      <w:pPr>
        <w:pStyle w:val="BodyText"/>
        <w:numPr>
          <w:ilvl w:val="0"/>
          <w:numId w:val="28"/>
        </w:numPr>
        <w:spacing w:after="0"/>
        <w:rPr>
          <w:b/>
          <w:bCs/>
        </w:rPr>
      </w:pPr>
      <w:r w:rsidRPr="00433AFB">
        <w:rPr>
          <w:b/>
          <w:bCs/>
        </w:rPr>
        <w:t>Administratori</w:t>
      </w:r>
    </w:p>
    <w:p w:rsidRPr="00433AFB" w:rsidR="00433AFB" w:rsidP="00433AFB" w:rsidRDefault="00433AFB" w14:paraId="6C351DE6" w14:textId="77777777">
      <w:pPr>
        <w:pStyle w:val="BodyText"/>
        <w:spacing w:after="0"/>
        <w:ind w:left="1440"/>
      </w:pPr>
      <w:r w:rsidRPr="00433AFB">
        <w:t>Korisnici sa najvišim privilegijama. Imaju pristup svim funkcionalnostima platforme, uključujući:</w:t>
      </w:r>
    </w:p>
    <w:p w:rsidRPr="00433AFB" w:rsidR="00433AFB" w:rsidP="00433AFB" w:rsidRDefault="00433AFB" w14:paraId="0B65763C" w14:textId="77777777">
      <w:pPr>
        <w:pStyle w:val="BodyText"/>
        <w:numPr>
          <w:ilvl w:val="0"/>
          <w:numId w:val="29"/>
        </w:numPr>
        <w:spacing w:after="0"/>
      </w:pPr>
      <w:r w:rsidRPr="00433AFB">
        <w:t>Upravljanje nalozima korisnika</w:t>
      </w:r>
    </w:p>
    <w:p w:rsidRPr="00433AFB" w:rsidR="00433AFB" w:rsidP="00433AFB" w:rsidRDefault="00433AFB" w14:paraId="1434E9A3" w14:textId="77777777">
      <w:pPr>
        <w:pStyle w:val="BodyText"/>
        <w:numPr>
          <w:ilvl w:val="0"/>
          <w:numId w:val="29"/>
        </w:numPr>
        <w:spacing w:after="0"/>
      </w:pPr>
      <w:r w:rsidRPr="00433AFB">
        <w:t>Uklanjanje ili deaktivaciju sadržaja koji krši pravila</w:t>
      </w:r>
    </w:p>
    <w:p w:rsidRPr="00433AFB" w:rsidR="00433AFB" w:rsidP="00433AFB" w:rsidRDefault="00433AFB" w14:paraId="447515E5" w14:textId="77777777">
      <w:pPr>
        <w:pStyle w:val="BodyText"/>
        <w:numPr>
          <w:ilvl w:val="0"/>
          <w:numId w:val="29"/>
        </w:numPr>
        <w:spacing w:after="0"/>
      </w:pPr>
      <w:r w:rsidRPr="00433AFB">
        <w:t>Dodeljivanje i oduzimanje verifikovanog statusa</w:t>
      </w:r>
    </w:p>
    <w:p w:rsidR="00433AFB" w:rsidP="00433AFB" w:rsidRDefault="00433AFB" w14:paraId="71CD784A" w14:textId="77777777">
      <w:pPr>
        <w:pStyle w:val="BodyText"/>
        <w:numPr>
          <w:ilvl w:val="0"/>
          <w:numId w:val="29"/>
        </w:numPr>
        <w:spacing w:after="0"/>
      </w:pPr>
      <w:r w:rsidRPr="00433AFB">
        <w:t>Upravljanje kategorijama i postavkama aplikacij</w:t>
      </w:r>
      <w:r>
        <w:t>e</w:t>
      </w:r>
    </w:p>
    <w:p w:rsidR="00433AFB" w:rsidP="00433AFB" w:rsidRDefault="00433AFB" w14:paraId="6B699379" w14:textId="77777777">
      <w:pPr>
        <w:pStyle w:val="BodyText"/>
        <w:spacing w:after="0"/>
      </w:pPr>
    </w:p>
    <w:p w:rsidR="00433AFB" w:rsidP="00433AFB" w:rsidRDefault="00433AFB" w14:paraId="7DDA1FD8" w14:textId="77777777">
      <w:pPr>
        <w:pStyle w:val="BodyText"/>
        <w:numPr>
          <w:ilvl w:val="0"/>
          <w:numId w:val="28"/>
        </w:numPr>
        <w:spacing w:after="0"/>
      </w:pPr>
      <w:r w:rsidRPr="00433AFB">
        <w:rPr>
          <w:b/>
          <w:bCs/>
        </w:rPr>
        <w:t>Podrška (Moderatori)</w:t>
      </w:r>
      <w:r w:rsidRPr="00433AFB">
        <w:br/>
      </w:r>
      <w:r w:rsidRPr="00433AFB">
        <w:t>Korisnici zaduženi za operativno praćenje prijava (reportova), komunikaciju sa korisnicima i reagovanje na probleme u vezi sa sadržajem. Mogu sakriti kviz dok se vrši provera, ali ne mogu vršiti administrativne promene u sistemu.</w:t>
      </w:r>
    </w:p>
    <w:p w:rsidRPr="00433AFB" w:rsidR="00433AFB" w:rsidP="00433AFB" w:rsidRDefault="00433AFB" w14:paraId="3FE9F23F" w14:textId="77777777">
      <w:pPr>
        <w:pStyle w:val="BodyText"/>
        <w:spacing w:after="0"/>
        <w:ind w:left="1440"/>
      </w:pPr>
    </w:p>
    <w:p w:rsidRPr="00112BEB" w:rsidR="00112BEB" w:rsidP="00112BEB" w:rsidRDefault="00112BEB" w14:paraId="0092CD3E" w14:textId="77777777">
      <w:pPr>
        <w:pStyle w:val="BodyText"/>
        <w:numPr>
          <w:ilvl w:val="0"/>
          <w:numId w:val="28"/>
        </w:numPr>
      </w:pPr>
      <w:r w:rsidRPr="00112BEB">
        <w:rPr>
          <w:b/>
          <w:bCs/>
        </w:rPr>
        <w:t>Verifikovani korisnici</w:t>
      </w:r>
      <w:r w:rsidRPr="00112BEB">
        <w:br/>
      </w:r>
      <w:r w:rsidRPr="00112BEB">
        <w:t>Korisnici koji su prošli proces verifikacije (npr. profesori, edukatori, sertifikovani autori). Mogu imati dodatne privilegije kao što su:</w:t>
      </w:r>
    </w:p>
    <w:p w:rsidRPr="00112BEB" w:rsidR="00112BEB" w:rsidP="00112BEB" w:rsidRDefault="00112BEB" w14:paraId="56A6C0AD" w14:textId="77777777">
      <w:pPr>
        <w:pStyle w:val="BodyText"/>
        <w:numPr>
          <w:ilvl w:val="1"/>
          <w:numId w:val="28"/>
        </w:numPr>
      </w:pPr>
      <w:r w:rsidRPr="00112BEB">
        <w:t>Istaknuta pozicija njihovih kvizova u rezultatima pretrage</w:t>
      </w:r>
    </w:p>
    <w:p w:rsidRPr="00433AFB" w:rsidR="00112BEB" w:rsidP="00433AFB" w:rsidRDefault="00112BEB" w14:paraId="6D6E70EF" w14:textId="77777777">
      <w:pPr>
        <w:pStyle w:val="BodyText"/>
        <w:numPr>
          <w:ilvl w:val="1"/>
          <w:numId w:val="28"/>
        </w:numPr>
      </w:pPr>
      <w:r w:rsidRPr="00112BEB">
        <w:t>Mogućnost postavljanja „označenih“ kvizova (npr. zvanični, stručno odobreni)</w:t>
      </w:r>
    </w:p>
    <w:p w:rsidRPr="003372D3" w:rsidR="00206E1F" w:rsidP="00AD5931" w:rsidRDefault="00B849B5" w14:paraId="776A6674" w14:textId="77777777">
      <w:pPr>
        <w:pStyle w:val="Heading2"/>
        <w:rPr>
          <w:lang w:val="sr-Latn-CS"/>
        </w:rPr>
      </w:pPr>
      <w:bookmarkStart w:name="_Toc3235561" w:id="16"/>
      <w:bookmarkStart w:name="_Toc204249187" w:id="17"/>
      <w:r>
        <w:rPr>
          <w:lang w:val="sr-Latn-CS"/>
        </w:rPr>
        <w:t>Opis potencijalnog tržišta</w:t>
      </w:r>
      <w:bookmarkEnd w:id="16"/>
      <w:bookmarkEnd w:id="17"/>
    </w:p>
    <w:p w:rsidRPr="003372D3" w:rsidR="00206E1F" w:rsidRDefault="00206E1F" w14:paraId="1F72F646" w14:textId="77777777">
      <w:pPr>
        <w:rPr>
          <w:lang w:val="sr-Latn-CS"/>
        </w:rPr>
      </w:pPr>
    </w:p>
    <w:p w:rsidRPr="0048189A" w:rsidR="00433AFB" w:rsidP="009B2233" w:rsidRDefault="00433AFB" w14:paraId="779A3B2C" w14:textId="77777777">
      <w:pPr>
        <w:pStyle w:val="BodyText"/>
        <w:rPr>
          <w:lang w:val="sr-Latn-CS"/>
        </w:rPr>
      </w:pPr>
      <w:r w:rsidRPr="00433AFB">
        <w:t>TriviaGO</w:t>
      </w:r>
      <w:r w:rsidRPr="0048189A">
        <w:rPr>
          <w:lang w:val="sr-Latn-CS"/>
        </w:rPr>
        <w:t xml:space="preserve"> </w:t>
      </w:r>
      <w:r w:rsidRPr="00433AFB">
        <w:t>cilja</w:t>
      </w:r>
      <w:r w:rsidRPr="0048189A">
        <w:rPr>
          <w:lang w:val="sr-Latn-CS"/>
        </w:rPr>
        <w:t xml:space="preserve"> </w:t>
      </w:r>
      <w:r w:rsidRPr="00433AFB">
        <w:t>na</w:t>
      </w:r>
      <w:r w:rsidRPr="0048189A">
        <w:rPr>
          <w:lang w:val="sr-Latn-CS"/>
        </w:rPr>
        <w:t xml:space="preserve"> </w:t>
      </w:r>
      <w:r w:rsidRPr="00433AFB">
        <w:t>rastu</w:t>
      </w:r>
      <w:r w:rsidRPr="0048189A">
        <w:rPr>
          <w:lang w:val="sr-Latn-CS"/>
        </w:rPr>
        <w:t>ć</w:t>
      </w:r>
      <w:r w:rsidRPr="00433AFB">
        <w:t>e</w:t>
      </w:r>
      <w:r w:rsidRPr="0048189A">
        <w:rPr>
          <w:lang w:val="sr-Latn-CS"/>
        </w:rPr>
        <w:t xml:space="preserve"> </w:t>
      </w:r>
      <w:r w:rsidRPr="00433AFB">
        <w:t>tr</w:t>
      </w:r>
      <w:r w:rsidRPr="0048189A">
        <w:rPr>
          <w:lang w:val="sr-Latn-CS"/>
        </w:rPr>
        <w:t>ž</w:t>
      </w:r>
      <w:r w:rsidRPr="00433AFB">
        <w:t>i</w:t>
      </w:r>
      <w:r w:rsidRPr="0048189A">
        <w:rPr>
          <w:lang w:val="sr-Latn-CS"/>
        </w:rPr>
        <w:t>š</w:t>
      </w:r>
      <w:r w:rsidRPr="00433AFB">
        <w:t>te</w:t>
      </w:r>
      <w:r w:rsidRPr="0048189A">
        <w:rPr>
          <w:lang w:val="sr-Latn-CS"/>
        </w:rPr>
        <w:t xml:space="preserve"> </w:t>
      </w:r>
      <w:r w:rsidRPr="00433AFB">
        <w:t>edukativnih</w:t>
      </w:r>
      <w:r w:rsidRPr="0048189A">
        <w:rPr>
          <w:lang w:val="sr-Latn-CS"/>
        </w:rPr>
        <w:t xml:space="preserve"> </w:t>
      </w:r>
      <w:r w:rsidRPr="00433AFB">
        <w:t>i</w:t>
      </w:r>
      <w:r w:rsidRPr="0048189A">
        <w:rPr>
          <w:lang w:val="sr-Latn-CS"/>
        </w:rPr>
        <w:t xml:space="preserve"> </w:t>
      </w:r>
      <w:r w:rsidRPr="00433AFB">
        <w:t>fitnes</w:t>
      </w:r>
      <w:r w:rsidRPr="0048189A">
        <w:rPr>
          <w:lang w:val="sr-Latn-CS"/>
        </w:rPr>
        <w:t xml:space="preserve"> </w:t>
      </w:r>
      <w:r w:rsidRPr="00433AFB">
        <w:t>mobilnih</w:t>
      </w:r>
      <w:r w:rsidRPr="0048189A">
        <w:rPr>
          <w:lang w:val="sr-Latn-CS"/>
        </w:rPr>
        <w:t xml:space="preserve"> </w:t>
      </w:r>
      <w:r w:rsidRPr="00433AFB">
        <w:t>aplikacija</w:t>
      </w:r>
      <w:r w:rsidRPr="0048189A">
        <w:rPr>
          <w:lang w:val="sr-Latn-CS"/>
        </w:rPr>
        <w:t xml:space="preserve">, </w:t>
      </w:r>
      <w:r w:rsidRPr="00433AFB">
        <w:t>kombinuju</w:t>
      </w:r>
      <w:r w:rsidRPr="0048189A">
        <w:rPr>
          <w:lang w:val="sr-Latn-CS"/>
        </w:rPr>
        <w:t>ć</w:t>
      </w:r>
      <w:r w:rsidRPr="00433AFB">
        <w:t>i</w:t>
      </w:r>
      <w:r w:rsidRPr="0048189A">
        <w:rPr>
          <w:lang w:val="sr-Latn-CS"/>
        </w:rPr>
        <w:t xml:space="preserve"> </w:t>
      </w:r>
      <w:r w:rsidRPr="00433AFB">
        <w:t>oba</w:t>
      </w:r>
      <w:r w:rsidRPr="0048189A">
        <w:rPr>
          <w:lang w:val="sr-Latn-CS"/>
        </w:rPr>
        <w:t xml:space="preserve"> </w:t>
      </w:r>
      <w:r w:rsidRPr="00433AFB">
        <w:t>segmenta</w:t>
      </w:r>
      <w:r w:rsidRPr="0048189A">
        <w:rPr>
          <w:lang w:val="sr-Latn-CS"/>
        </w:rPr>
        <w:t xml:space="preserve"> </w:t>
      </w:r>
      <w:r w:rsidRPr="00433AFB">
        <w:t>u</w:t>
      </w:r>
      <w:r w:rsidRPr="0048189A">
        <w:rPr>
          <w:lang w:val="sr-Latn-CS"/>
        </w:rPr>
        <w:t xml:space="preserve"> </w:t>
      </w:r>
      <w:r w:rsidRPr="00433AFB">
        <w:t>jedinstven</w:t>
      </w:r>
      <w:r w:rsidRPr="0048189A">
        <w:rPr>
          <w:lang w:val="sr-Latn-CS"/>
        </w:rPr>
        <w:t xml:space="preserve"> </w:t>
      </w:r>
      <w:r w:rsidRPr="00433AFB">
        <w:t>proizvod</w:t>
      </w:r>
      <w:r w:rsidRPr="0048189A">
        <w:rPr>
          <w:lang w:val="sr-Latn-CS"/>
        </w:rPr>
        <w:t xml:space="preserve"> </w:t>
      </w:r>
      <w:r w:rsidRPr="00433AFB">
        <w:t>koji</w:t>
      </w:r>
      <w:r w:rsidRPr="0048189A">
        <w:rPr>
          <w:lang w:val="sr-Latn-CS"/>
        </w:rPr>
        <w:t xml:space="preserve"> </w:t>
      </w:r>
      <w:r w:rsidRPr="00433AFB">
        <w:t>omogu</w:t>
      </w:r>
      <w:r w:rsidRPr="0048189A">
        <w:rPr>
          <w:lang w:val="sr-Latn-CS"/>
        </w:rPr>
        <w:t>ć</w:t>
      </w:r>
      <w:r w:rsidRPr="00433AFB">
        <w:t>ava</w:t>
      </w:r>
      <w:r w:rsidRPr="0048189A">
        <w:rPr>
          <w:lang w:val="sr-Latn-CS"/>
        </w:rPr>
        <w:t xml:space="preserve"> </w:t>
      </w:r>
      <w:r w:rsidRPr="00433AFB">
        <w:t>u</w:t>
      </w:r>
      <w:r w:rsidRPr="0048189A">
        <w:rPr>
          <w:lang w:val="sr-Latn-CS"/>
        </w:rPr>
        <w:t>č</w:t>
      </w:r>
      <w:r w:rsidRPr="00433AFB">
        <w:t>enje</w:t>
      </w:r>
      <w:r w:rsidRPr="0048189A">
        <w:rPr>
          <w:lang w:val="sr-Latn-CS"/>
        </w:rPr>
        <w:t xml:space="preserve"> </w:t>
      </w:r>
      <w:r w:rsidRPr="00433AFB">
        <w:t>kroz</w:t>
      </w:r>
      <w:r w:rsidRPr="0048189A">
        <w:rPr>
          <w:lang w:val="sr-Latn-CS"/>
        </w:rPr>
        <w:t xml:space="preserve"> </w:t>
      </w:r>
      <w:r w:rsidRPr="00433AFB">
        <w:t>fizi</w:t>
      </w:r>
      <w:r w:rsidRPr="0048189A">
        <w:rPr>
          <w:lang w:val="sr-Latn-CS"/>
        </w:rPr>
        <w:t>č</w:t>
      </w:r>
      <w:r w:rsidRPr="00433AFB">
        <w:t>ku</w:t>
      </w:r>
      <w:r w:rsidRPr="0048189A">
        <w:rPr>
          <w:lang w:val="sr-Latn-CS"/>
        </w:rPr>
        <w:t xml:space="preserve"> </w:t>
      </w:r>
      <w:r w:rsidRPr="00433AFB">
        <w:t>aktivnost</w:t>
      </w:r>
      <w:r w:rsidRPr="0048189A">
        <w:rPr>
          <w:lang w:val="sr-Latn-CS"/>
        </w:rPr>
        <w:t xml:space="preserve">. </w:t>
      </w:r>
      <w:r w:rsidRPr="00433AFB">
        <w:t>Potencijalno</w:t>
      </w:r>
      <w:r w:rsidRPr="0048189A">
        <w:rPr>
          <w:lang w:val="sr-Latn-CS"/>
        </w:rPr>
        <w:t xml:space="preserve"> </w:t>
      </w:r>
      <w:r w:rsidRPr="00433AFB">
        <w:t>tr</w:t>
      </w:r>
      <w:r w:rsidRPr="0048189A">
        <w:rPr>
          <w:lang w:val="sr-Latn-CS"/>
        </w:rPr>
        <w:t>ž</w:t>
      </w:r>
      <w:r w:rsidRPr="00433AFB">
        <w:t>i</w:t>
      </w:r>
      <w:r w:rsidRPr="0048189A">
        <w:rPr>
          <w:lang w:val="sr-Latn-CS"/>
        </w:rPr>
        <w:t>š</w:t>
      </w:r>
      <w:r w:rsidRPr="00433AFB">
        <w:t>te</w:t>
      </w:r>
      <w:r w:rsidRPr="0048189A">
        <w:rPr>
          <w:lang w:val="sr-Latn-CS"/>
        </w:rPr>
        <w:t xml:space="preserve"> </w:t>
      </w:r>
      <w:r w:rsidRPr="00433AFB">
        <w:t>obuhvata</w:t>
      </w:r>
      <w:r w:rsidRPr="0048189A">
        <w:rPr>
          <w:lang w:val="sr-Latn-CS"/>
        </w:rPr>
        <w:t xml:space="preserve"> š</w:t>
      </w:r>
      <w:r w:rsidRPr="00433AFB">
        <w:t>irok</w:t>
      </w:r>
      <w:r w:rsidRPr="0048189A">
        <w:rPr>
          <w:lang w:val="sr-Latn-CS"/>
        </w:rPr>
        <w:t xml:space="preserve"> </w:t>
      </w:r>
      <w:r w:rsidRPr="00433AFB">
        <w:t>spektar</w:t>
      </w:r>
      <w:r w:rsidRPr="0048189A">
        <w:rPr>
          <w:lang w:val="sr-Latn-CS"/>
        </w:rPr>
        <w:t xml:space="preserve"> </w:t>
      </w:r>
      <w:r w:rsidRPr="00433AFB">
        <w:t>korisnika</w:t>
      </w:r>
      <w:r w:rsidRPr="0048189A">
        <w:rPr>
          <w:lang w:val="sr-Latn-CS"/>
        </w:rPr>
        <w:t xml:space="preserve"> </w:t>
      </w:r>
      <w:r>
        <w:t>na</w:t>
      </w:r>
      <w:r w:rsidRPr="0048189A">
        <w:rPr>
          <w:lang w:val="sr-Latn-CS"/>
        </w:rPr>
        <w:t xml:space="preserve"> </w:t>
      </w:r>
      <w:r>
        <w:t>globalnom</w:t>
      </w:r>
      <w:r w:rsidRPr="0048189A">
        <w:rPr>
          <w:lang w:val="sr-Latn-CS"/>
        </w:rPr>
        <w:t xml:space="preserve"> </w:t>
      </w:r>
      <w:r>
        <w:t>nivou</w:t>
      </w:r>
      <w:r w:rsidRPr="0048189A">
        <w:rPr>
          <w:lang w:val="sr-Latn-CS"/>
        </w:rPr>
        <w:t>.</w:t>
      </w:r>
    </w:p>
    <w:p w:rsidR="00A031B6" w:rsidP="00683DED" w:rsidRDefault="00433AFB" w14:paraId="09205748" w14:textId="77777777">
      <w:pPr>
        <w:pStyle w:val="BodyText"/>
        <w:rPr>
          <w:lang w:val="sr-Latn-CS"/>
        </w:rPr>
      </w:pPr>
      <w:r w:rsidRPr="00433AFB">
        <w:t>Primarno</w:t>
      </w:r>
      <w:r w:rsidRPr="0048189A">
        <w:rPr>
          <w:lang w:val="sr-Latn-CS"/>
        </w:rPr>
        <w:t xml:space="preserve"> </w:t>
      </w:r>
      <w:r w:rsidRPr="00433AFB">
        <w:t>tr</w:t>
      </w:r>
      <w:r w:rsidRPr="0048189A">
        <w:rPr>
          <w:lang w:val="sr-Latn-CS"/>
        </w:rPr>
        <w:t>ž</w:t>
      </w:r>
      <w:r w:rsidRPr="00433AFB">
        <w:t>i</w:t>
      </w:r>
      <w:r w:rsidRPr="0048189A">
        <w:rPr>
          <w:lang w:val="sr-Latn-CS"/>
        </w:rPr>
        <w:t>š</w:t>
      </w:r>
      <w:r w:rsidRPr="00433AFB">
        <w:t>te</w:t>
      </w:r>
      <w:r w:rsidRPr="0048189A">
        <w:rPr>
          <w:lang w:val="sr-Latn-CS"/>
        </w:rPr>
        <w:t xml:space="preserve"> </w:t>
      </w:r>
      <w:r w:rsidRPr="00433AFB">
        <w:t>obuhvata</w:t>
      </w:r>
      <w:r w:rsidRPr="0048189A">
        <w:rPr>
          <w:lang w:val="sr-Latn-CS"/>
        </w:rPr>
        <w:t xml:space="preserve"> </w:t>
      </w:r>
      <w:r w:rsidRPr="00433AFB">
        <w:t>Srbiju</w:t>
      </w:r>
      <w:r w:rsidRPr="0048189A">
        <w:rPr>
          <w:lang w:val="sr-Latn-CS"/>
        </w:rPr>
        <w:t xml:space="preserve"> </w:t>
      </w:r>
      <w:r w:rsidRPr="00433AFB">
        <w:t>i</w:t>
      </w:r>
      <w:r w:rsidRPr="0048189A">
        <w:rPr>
          <w:lang w:val="sr-Latn-CS"/>
        </w:rPr>
        <w:t xml:space="preserve"> </w:t>
      </w:r>
      <w:r w:rsidRPr="00433AFB">
        <w:t>region</w:t>
      </w:r>
      <w:r w:rsidRPr="0048189A">
        <w:rPr>
          <w:lang w:val="sr-Latn-CS"/>
        </w:rPr>
        <w:t xml:space="preserve">, </w:t>
      </w:r>
      <w:r w:rsidRPr="00433AFB">
        <w:t>gde</w:t>
      </w:r>
      <w:r w:rsidRPr="0048189A">
        <w:rPr>
          <w:lang w:val="sr-Latn-CS"/>
        </w:rPr>
        <w:t xml:space="preserve"> </w:t>
      </w:r>
      <w:r w:rsidRPr="00433AFB">
        <w:t>postoji</w:t>
      </w:r>
      <w:r w:rsidRPr="0048189A">
        <w:rPr>
          <w:lang w:val="sr-Latn-CS"/>
        </w:rPr>
        <w:t xml:space="preserve"> </w:t>
      </w:r>
      <w:r w:rsidRPr="00433AFB">
        <w:t>potreba</w:t>
      </w:r>
      <w:r w:rsidRPr="0048189A">
        <w:rPr>
          <w:lang w:val="sr-Latn-CS"/>
        </w:rPr>
        <w:t xml:space="preserve"> </w:t>
      </w:r>
      <w:r w:rsidRPr="00433AFB">
        <w:t>za</w:t>
      </w:r>
      <w:r w:rsidRPr="0048189A">
        <w:rPr>
          <w:lang w:val="sr-Latn-CS"/>
        </w:rPr>
        <w:t xml:space="preserve"> </w:t>
      </w:r>
      <w:r w:rsidRPr="00433AFB">
        <w:t>savremenim</w:t>
      </w:r>
      <w:r w:rsidRPr="0048189A">
        <w:rPr>
          <w:lang w:val="sr-Latn-CS"/>
        </w:rPr>
        <w:t xml:space="preserve"> </w:t>
      </w:r>
      <w:r w:rsidRPr="00433AFB">
        <w:t>obrazovnim</w:t>
      </w:r>
      <w:r w:rsidRPr="0048189A">
        <w:rPr>
          <w:lang w:val="sr-Latn-CS"/>
        </w:rPr>
        <w:t xml:space="preserve"> </w:t>
      </w:r>
      <w:r w:rsidRPr="00433AFB">
        <w:t>re</w:t>
      </w:r>
      <w:r w:rsidRPr="0048189A">
        <w:rPr>
          <w:lang w:val="sr-Latn-CS"/>
        </w:rPr>
        <w:t>š</w:t>
      </w:r>
      <w:r w:rsidRPr="00433AFB">
        <w:t>enjima</w:t>
      </w:r>
      <w:r w:rsidRPr="0048189A">
        <w:rPr>
          <w:lang w:val="sr-Latn-CS"/>
        </w:rPr>
        <w:t xml:space="preserve"> </w:t>
      </w:r>
      <w:r w:rsidRPr="00433AFB">
        <w:t>i</w:t>
      </w:r>
      <w:r w:rsidRPr="0048189A">
        <w:rPr>
          <w:lang w:val="sr-Latn-CS"/>
        </w:rPr>
        <w:t xml:space="preserve"> </w:t>
      </w:r>
      <w:r w:rsidRPr="00433AFB">
        <w:t>promocijom</w:t>
      </w:r>
      <w:r w:rsidRPr="0048189A">
        <w:rPr>
          <w:lang w:val="sr-Latn-CS"/>
        </w:rPr>
        <w:t xml:space="preserve"> </w:t>
      </w:r>
      <w:r w:rsidRPr="00433AFB">
        <w:t>zdravih</w:t>
      </w:r>
      <w:r w:rsidRPr="0048189A">
        <w:rPr>
          <w:lang w:val="sr-Latn-CS"/>
        </w:rPr>
        <w:t xml:space="preserve"> </w:t>
      </w:r>
      <w:r w:rsidRPr="00433AFB">
        <w:t>stilova</w:t>
      </w:r>
      <w:r w:rsidRPr="0048189A">
        <w:rPr>
          <w:lang w:val="sr-Latn-CS"/>
        </w:rPr>
        <w:t xml:space="preserve"> ž</w:t>
      </w:r>
      <w:r w:rsidRPr="00433AFB">
        <w:t>ivota</w:t>
      </w:r>
      <w:r w:rsidRPr="0048189A">
        <w:rPr>
          <w:lang w:val="sr-Latn-CS"/>
        </w:rPr>
        <w:t xml:space="preserve">. </w:t>
      </w:r>
      <w:r w:rsidRPr="00433AFB">
        <w:t>Sekundarno</w:t>
      </w:r>
      <w:r w:rsidRPr="0048189A">
        <w:rPr>
          <w:lang w:val="sr-Latn-CS"/>
        </w:rPr>
        <w:t xml:space="preserve"> </w:t>
      </w:r>
      <w:r w:rsidRPr="00433AFB">
        <w:t>tr</w:t>
      </w:r>
      <w:r w:rsidRPr="0048189A">
        <w:rPr>
          <w:lang w:val="sr-Latn-CS"/>
        </w:rPr>
        <w:t>ž</w:t>
      </w:r>
      <w:r w:rsidRPr="00433AFB">
        <w:t>i</w:t>
      </w:r>
      <w:r w:rsidRPr="0048189A">
        <w:rPr>
          <w:lang w:val="sr-Latn-CS"/>
        </w:rPr>
        <w:t>š</w:t>
      </w:r>
      <w:r w:rsidRPr="00433AFB">
        <w:t>te</w:t>
      </w:r>
      <w:r w:rsidRPr="0048189A">
        <w:rPr>
          <w:lang w:val="sr-Latn-CS"/>
        </w:rPr>
        <w:t xml:space="preserve"> </w:t>
      </w:r>
      <w:r w:rsidRPr="00433AFB">
        <w:t>su</w:t>
      </w:r>
      <w:r w:rsidRPr="0048189A">
        <w:rPr>
          <w:lang w:val="sr-Latn-CS"/>
        </w:rPr>
        <w:t xml:space="preserve"> </w:t>
      </w:r>
      <w:r w:rsidRPr="00433AFB">
        <w:t>razvijenije</w:t>
      </w:r>
      <w:r w:rsidRPr="0048189A">
        <w:rPr>
          <w:lang w:val="sr-Latn-CS"/>
        </w:rPr>
        <w:t xml:space="preserve"> </w:t>
      </w:r>
      <w:r w:rsidRPr="00433AFB">
        <w:t>zemlje</w:t>
      </w:r>
      <w:r w:rsidRPr="0048189A">
        <w:rPr>
          <w:lang w:val="sr-Latn-CS"/>
        </w:rPr>
        <w:t xml:space="preserve">, </w:t>
      </w:r>
      <w:r w:rsidRPr="00433AFB">
        <w:t>u</w:t>
      </w:r>
      <w:r w:rsidRPr="0048189A">
        <w:rPr>
          <w:lang w:val="sr-Latn-CS"/>
        </w:rPr>
        <w:t xml:space="preserve"> </w:t>
      </w:r>
      <w:r w:rsidRPr="00433AFB">
        <w:t>kojima</w:t>
      </w:r>
      <w:r w:rsidRPr="0048189A">
        <w:rPr>
          <w:lang w:val="sr-Latn-CS"/>
        </w:rPr>
        <w:t xml:space="preserve"> </w:t>
      </w:r>
      <w:r w:rsidRPr="00433AFB">
        <w:t>aplikacije</w:t>
      </w:r>
      <w:r w:rsidRPr="0048189A">
        <w:rPr>
          <w:lang w:val="sr-Latn-CS"/>
        </w:rPr>
        <w:t xml:space="preserve"> </w:t>
      </w:r>
      <w:r w:rsidRPr="00433AFB">
        <w:t>za</w:t>
      </w:r>
      <w:r w:rsidRPr="0048189A">
        <w:rPr>
          <w:lang w:val="sr-Latn-CS"/>
        </w:rPr>
        <w:t xml:space="preserve"> </w:t>
      </w:r>
      <w:r w:rsidRPr="00433AFB">
        <w:t>u</w:t>
      </w:r>
      <w:r w:rsidRPr="0048189A">
        <w:rPr>
          <w:lang w:val="sr-Latn-CS"/>
        </w:rPr>
        <w:t>č</w:t>
      </w:r>
      <w:r w:rsidRPr="00433AFB">
        <w:t>enje</w:t>
      </w:r>
      <w:r w:rsidRPr="0048189A">
        <w:rPr>
          <w:lang w:val="sr-Latn-CS"/>
        </w:rPr>
        <w:t xml:space="preserve"> </w:t>
      </w:r>
      <w:r w:rsidRPr="00433AFB">
        <w:t>i</w:t>
      </w:r>
      <w:r w:rsidRPr="0048189A">
        <w:rPr>
          <w:lang w:val="sr-Latn-CS"/>
        </w:rPr>
        <w:t xml:space="preserve"> </w:t>
      </w:r>
      <w:r w:rsidRPr="00433AFB">
        <w:t>fitnes</w:t>
      </w:r>
      <w:r w:rsidRPr="0048189A">
        <w:rPr>
          <w:lang w:val="sr-Latn-CS"/>
        </w:rPr>
        <w:t xml:space="preserve"> </w:t>
      </w:r>
      <w:r w:rsidRPr="00433AFB">
        <w:t>bele</w:t>
      </w:r>
      <w:r w:rsidRPr="0048189A">
        <w:rPr>
          <w:lang w:val="sr-Latn-CS"/>
        </w:rPr>
        <w:t>ž</w:t>
      </w:r>
      <w:r w:rsidRPr="00433AFB">
        <w:t>e</w:t>
      </w:r>
      <w:r w:rsidRPr="0048189A">
        <w:rPr>
          <w:lang w:val="sr-Latn-CS"/>
        </w:rPr>
        <w:t xml:space="preserve"> </w:t>
      </w:r>
      <w:r w:rsidRPr="00433AFB">
        <w:t>konstantan</w:t>
      </w:r>
      <w:r w:rsidRPr="0048189A">
        <w:rPr>
          <w:lang w:val="sr-Latn-CS"/>
        </w:rPr>
        <w:t xml:space="preserve"> </w:t>
      </w:r>
      <w:r w:rsidRPr="00433AFB">
        <w:t>rast</w:t>
      </w:r>
      <w:r w:rsidRPr="0048189A">
        <w:rPr>
          <w:lang w:val="sr-Latn-CS"/>
        </w:rPr>
        <w:t xml:space="preserve">. </w:t>
      </w:r>
      <w:r w:rsidRPr="00433AFB">
        <w:t>TriviaGO</w:t>
      </w:r>
      <w:r w:rsidRPr="0048189A">
        <w:rPr>
          <w:lang w:val="sr-Latn-CS"/>
        </w:rPr>
        <w:t xml:space="preserve"> </w:t>
      </w:r>
      <w:r w:rsidRPr="00433AFB">
        <w:t>se</w:t>
      </w:r>
      <w:r w:rsidRPr="0048189A">
        <w:rPr>
          <w:lang w:val="sr-Latn-CS"/>
        </w:rPr>
        <w:t xml:space="preserve"> </w:t>
      </w:r>
      <w:r w:rsidRPr="00433AFB">
        <w:t>pozicionira</w:t>
      </w:r>
      <w:r w:rsidRPr="0048189A">
        <w:rPr>
          <w:lang w:val="sr-Latn-CS"/>
        </w:rPr>
        <w:t xml:space="preserve"> </w:t>
      </w:r>
      <w:r w:rsidRPr="00433AFB">
        <w:t>kao</w:t>
      </w:r>
      <w:r w:rsidRPr="0048189A">
        <w:rPr>
          <w:lang w:val="sr-Latn-CS"/>
        </w:rPr>
        <w:t xml:space="preserve"> </w:t>
      </w:r>
      <w:r w:rsidRPr="00433AFB">
        <w:t>jedinstven</w:t>
      </w:r>
      <w:r w:rsidRPr="0048189A">
        <w:rPr>
          <w:lang w:val="sr-Latn-CS"/>
        </w:rPr>
        <w:t xml:space="preserve"> </w:t>
      </w:r>
      <w:r w:rsidRPr="00433AFB">
        <w:t>proizvod</w:t>
      </w:r>
      <w:r w:rsidRPr="0048189A">
        <w:rPr>
          <w:lang w:val="sr-Latn-CS"/>
        </w:rPr>
        <w:t xml:space="preserve"> </w:t>
      </w:r>
      <w:r w:rsidRPr="00433AFB">
        <w:t>koji</w:t>
      </w:r>
      <w:r w:rsidRPr="0048189A">
        <w:rPr>
          <w:lang w:val="sr-Latn-CS"/>
        </w:rPr>
        <w:t xml:space="preserve"> </w:t>
      </w:r>
      <w:r w:rsidRPr="00433AFB">
        <w:t>kombinuje</w:t>
      </w:r>
      <w:r w:rsidRPr="0048189A">
        <w:rPr>
          <w:lang w:val="sr-Latn-CS"/>
        </w:rPr>
        <w:t xml:space="preserve"> </w:t>
      </w:r>
      <w:r w:rsidRPr="00433AFB">
        <w:t>ove</w:t>
      </w:r>
      <w:r w:rsidRPr="0048189A">
        <w:rPr>
          <w:lang w:val="sr-Latn-CS"/>
        </w:rPr>
        <w:t xml:space="preserve"> </w:t>
      </w:r>
      <w:r w:rsidRPr="00433AFB">
        <w:t>dve</w:t>
      </w:r>
      <w:r w:rsidRPr="0048189A">
        <w:rPr>
          <w:lang w:val="sr-Latn-CS"/>
        </w:rPr>
        <w:t xml:space="preserve"> </w:t>
      </w:r>
      <w:r w:rsidRPr="00433AFB">
        <w:t>oblasti</w:t>
      </w:r>
      <w:r w:rsidRPr="0048189A">
        <w:rPr>
          <w:lang w:val="sr-Latn-CS"/>
        </w:rPr>
        <w:t xml:space="preserve">, </w:t>
      </w:r>
      <w:r w:rsidRPr="00433AFB">
        <w:t>omogu</w:t>
      </w:r>
      <w:r w:rsidRPr="0048189A">
        <w:rPr>
          <w:lang w:val="sr-Latn-CS"/>
        </w:rPr>
        <w:t>ć</w:t>
      </w:r>
      <w:r w:rsidRPr="00433AFB">
        <w:t>avaju</w:t>
      </w:r>
      <w:r w:rsidRPr="0048189A">
        <w:rPr>
          <w:lang w:val="sr-Latn-CS"/>
        </w:rPr>
        <w:t>ć</w:t>
      </w:r>
      <w:r w:rsidRPr="00433AFB">
        <w:t>i</w:t>
      </w:r>
      <w:r w:rsidRPr="0048189A">
        <w:rPr>
          <w:lang w:val="sr-Latn-CS"/>
        </w:rPr>
        <w:t xml:space="preserve"> </w:t>
      </w:r>
      <w:r w:rsidRPr="00433AFB">
        <w:t>personalizovano</w:t>
      </w:r>
      <w:r w:rsidRPr="0048189A">
        <w:rPr>
          <w:lang w:val="sr-Latn-CS"/>
        </w:rPr>
        <w:t xml:space="preserve"> </w:t>
      </w:r>
      <w:r w:rsidRPr="00433AFB">
        <w:t>u</w:t>
      </w:r>
      <w:r w:rsidRPr="0048189A">
        <w:rPr>
          <w:lang w:val="sr-Latn-CS"/>
        </w:rPr>
        <w:t>č</w:t>
      </w:r>
      <w:r w:rsidRPr="00433AFB">
        <w:t>enje</w:t>
      </w:r>
      <w:r w:rsidRPr="0048189A">
        <w:rPr>
          <w:lang w:val="sr-Latn-CS"/>
        </w:rPr>
        <w:t xml:space="preserve"> </w:t>
      </w:r>
      <w:r w:rsidRPr="00433AFB">
        <w:t>uz</w:t>
      </w:r>
      <w:r w:rsidRPr="0048189A">
        <w:rPr>
          <w:lang w:val="sr-Latn-CS"/>
        </w:rPr>
        <w:t xml:space="preserve"> </w:t>
      </w:r>
      <w:r w:rsidRPr="00433AFB">
        <w:t>fizi</w:t>
      </w:r>
      <w:r w:rsidRPr="0048189A">
        <w:rPr>
          <w:lang w:val="sr-Latn-CS"/>
        </w:rPr>
        <w:t>č</w:t>
      </w:r>
      <w:r w:rsidRPr="00433AFB">
        <w:t>ku</w:t>
      </w:r>
      <w:r w:rsidRPr="0048189A">
        <w:rPr>
          <w:lang w:val="sr-Latn-CS"/>
        </w:rPr>
        <w:t xml:space="preserve"> </w:t>
      </w:r>
      <w:r w:rsidRPr="00433AFB">
        <w:t>aktivnost</w:t>
      </w:r>
      <w:r w:rsidRPr="0048189A">
        <w:rPr>
          <w:lang w:val="sr-Latn-CS"/>
        </w:rPr>
        <w:t xml:space="preserve">. </w:t>
      </w:r>
      <w:r w:rsidR="009B2233">
        <w:rPr>
          <w:lang w:val="sr-Latn-CS"/>
        </w:rPr>
        <w:t>Dizajn portala će biti što je moguće više zasnovan na podacima koji se čuvaju u bazi podataka što će omogućiti jednostavne modifikacije nakon instalacije sistema.</w:t>
      </w:r>
    </w:p>
    <w:p w:rsidR="00683DED" w:rsidP="00683DED" w:rsidRDefault="00683DED" w14:paraId="08CE6F91" w14:textId="77777777">
      <w:pPr>
        <w:pStyle w:val="BodyText"/>
        <w:rPr>
          <w:lang w:val="sr-Latn-CS"/>
        </w:rPr>
      </w:pPr>
    </w:p>
    <w:p w:rsidR="00683DED" w:rsidP="00683DED" w:rsidRDefault="00683DED" w14:paraId="61CDCEAD" w14:textId="77777777">
      <w:pPr>
        <w:pStyle w:val="BodyText"/>
        <w:rPr>
          <w:lang w:val="sr-Latn-CS"/>
        </w:rPr>
      </w:pPr>
    </w:p>
    <w:p w:rsidR="00683DED" w:rsidP="00683DED" w:rsidRDefault="00683DED" w14:paraId="6BB9E253" w14:textId="77777777">
      <w:pPr>
        <w:pStyle w:val="BodyText"/>
        <w:rPr>
          <w:lang w:val="sr-Latn-CS"/>
        </w:rPr>
      </w:pPr>
    </w:p>
    <w:p w:rsidR="00683DED" w:rsidP="00683DED" w:rsidRDefault="00683DED" w14:paraId="23DE523C" w14:textId="77777777">
      <w:pPr>
        <w:pStyle w:val="BodyText"/>
        <w:rPr>
          <w:lang w:val="sr-Latn-CS"/>
        </w:rPr>
      </w:pPr>
    </w:p>
    <w:p w:rsidRPr="003372D3" w:rsidR="00206E1F" w:rsidP="00AD5931" w:rsidRDefault="00D44844" w14:paraId="579AF3AD" w14:textId="77777777">
      <w:pPr>
        <w:pStyle w:val="Heading2"/>
        <w:rPr>
          <w:lang w:val="sr-Latn-CS"/>
        </w:rPr>
      </w:pPr>
      <w:bookmarkStart w:name="_Toc2876503" w:id="18"/>
      <w:bookmarkStart w:name="_Toc3235562" w:id="19"/>
      <w:bookmarkStart w:name="_Toc204249188" w:id="20"/>
      <w:r>
        <w:rPr>
          <w:lang w:val="sr-Latn-CS"/>
        </w:rPr>
        <w:t>Profili korisnika</w:t>
      </w:r>
      <w:bookmarkEnd w:id="18"/>
      <w:bookmarkEnd w:id="19"/>
      <w:bookmarkEnd w:id="20"/>
    </w:p>
    <w:p w:rsidRPr="003372D3" w:rsidR="00206E1F" w:rsidRDefault="00206E1F" w14:paraId="52E56223" w14:textId="77777777">
      <w:pPr>
        <w:rPr>
          <w:lang w:val="sr-Latn-CS"/>
        </w:rPr>
      </w:pPr>
    </w:p>
    <w:p w:rsidRPr="00683DED" w:rsidR="00683DED" w:rsidP="00683DED" w:rsidRDefault="00683DED" w14:paraId="4F876A67" w14:textId="77777777">
      <w:pPr>
        <w:pStyle w:val="BodyText"/>
        <w:rPr>
          <w:b/>
          <w:bCs/>
        </w:rPr>
      </w:pPr>
      <w:r w:rsidRPr="00683DED">
        <w:rPr>
          <w:b/>
          <w:bCs/>
        </w:rPr>
        <w:t>Pretplatnik na kvizove:</w:t>
      </w:r>
    </w:p>
    <w:p w:rsidRPr="00683DED" w:rsidR="00683DED" w:rsidP="00683DED" w:rsidRDefault="00683DED" w14:paraId="05B8CB15" w14:textId="77777777">
      <w:pPr>
        <w:pStyle w:val="BodyText"/>
        <w:ind w:left="1440"/>
        <w:rPr>
          <w:bCs/>
        </w:rPr>
      </w:pPr>
      <w:r w:rsidRPr="00683DED">
        <w:rPr>
          <w:bCs/>
        </w:rPr>
        <w:t>Pretplatnik je korisnik koji koristi TriviaGO aplikaciju za rešavanje edukativnih kvizova tokom fizičke aktivnosti (npr. hodanja ili trčanja).</w:t>
      </w:r>
      <w:r w:rsidRPr="00683DED">
        <w:rPr>
          <w:bCs/>
        </w:rPr>
        <w:br/>
      </w:r>
      <w:r w:rsidRPr="00683DED">
        <w:rPr>
          <w:bCs/>
        </w:rPr>
        <w:t>Pretplatnik može da prati određene autore kvizova (creatore), rešava kvizove koje je sam odabrao i da analizira svoj napredak kroz statistike.</w:t>
      </w:r>
      <w:r w:rsidRPr="00683DED">
        <w:rPr>
          <w:bCs/>
        </w:rPr>
        <w:br/>
      </w:r>
      <w:r w:rsidRPr="00683DED">
        <w:rPr>
          <w:bCs/>
        </w:rPr>
        <w:t>U ulozi pretplatnika može se naći bilo koji korisnik — učenik, student, roditelj ili odrasla osoba koja želi da iskoristi vreme u pokretu za aktivno učenje.</w:t>
      </w:r>
      <w:r w:rsidRPr="00683DED">
        <w:rPr>
          <w:bCs/>
        </w:rPr>
        <w:br/>
      </w:r>
      <w:r w:rsidRPr="00683DED">
        <w:rPr>
          <w:bCs/>
        </w:rPr>
        <w:t>Pretplatnik ima osnovne mogućnosti korišćenja aplikacije i nije potrebno napredno poznavanje tehnologije – aplikacija je jednostavna i intuitivna za upotrebu.</w:t>
      </w:r>
    </w:p>
    <w:p w:rsidRPr="00683DED" w:rsidR="00683DED" w:rsidP="00683DED" w:rsidRDefault="00683DED" w14:paraId="49801597" w14:textId="77777777">
      <w:pPr>
        <w:pStyle w:val="BodyText"/>
        <w:rPr>
          <w:b/>
          <w:bCs/>
        </w:rPr>
      </w:pPr>
      <w:r w:rsidRPr="00683DED">
        <w:rPr>
          <w:b/>
          <w:bCs/>
        </w:rPr>
        <w:t>Kreator kvizova:</w:t>
      </w:r>
    </w:p>
    <w:p w:rsidR="00683DED" w:rsidP="00683DED" w:rsidRDefault="00683DED" w14:paraId="5CB2C398" w14:textId="77777777">
      <w:pPr>
        <w:pStyle w:val="BodyText"/>
        <w:ind w:left="1440"/>
      </w:pPr>
      <w:r w:rsidRPr="00683DED">
        <w:t>Kreator je korisnik koji kreira i objavljuje kvizove u okviru TriviaGO aplikacije.</w:t>
      </w:r>
      <w:r w:rsidRPr="00683DED">
        <w:br/>
      </w:r>
      <w:r w:rsidRPr="00683DED">
        <w:t>On definiše pitanja, teme, nivo težine i ciljnu grupu kviza. Može da prati učinak korisnika na svojim kvizovima kroz osnovnu statistiku.</w:t>
      </w:r>
      <w:r w:rsidRPr="00683DED">
        <w:br/>
      </w:r>
      <w:r w:rsidRPr="00683DED">
        <w:t>Kreator može biti i pretplatnik u isto vreme, a njegova uloga je ključna za razvoj baze znanja unutar aplikacije.</w:t>
      </w:r>
      <w:r w:rsidRPr="00683DED">
        <w:br/>
      </w:r>
      <w:r w:rsidRPr="00683DED">
        <w:t>Kreatori su najčešće studenti, nastavnici, edukatori i svi korisnici koji žele da podele znanje i doprinesu zajednici.</w:t>
      </w:r>
    </w:p>
    <w:p w:rsidRPr="00683DED" w:rsidR="00683DED" w:rsidP="00683DED" w:rsidRDefault="00683DED" w14:paraId="05B4A537" w14:textId="77777777">
      <w:pPr>
        <w:pStyle w:val="BodyText"/>
        <w:rPr>
          <w:b/>
          <w:bCs/>
        </w:rPr>
      </w:pPr>
      <w:r w:rsidRPr="00683DED">
        <w:rPr>
          <w:b/>
          <w:bCs/>
        </w:rPr>
        <w:t>Administrator:</w:t>
      </w:r>
    </w:p>
    <w:p w:rsidRPr="00683DED" w:rsidR="00683DED" w:rsidP="00683DED" w:rsidRDefault="00683DED" w14:paraId="1A248CC4" w14:textId="77777777">
      <w:pPr>
        <w:pStyle w:val="BodyText"/>
        <w:ind w:left="1440"/>
      </w:pPr>
      <w:r w:rsidRPr="00683DED">
        <w:t>Administrator je zadužen za tehničko i sadržajno upravljanje TriviaGO aplikacijom.</w:t>
      </w:r>
      <w:r w:rsidRPr="00683DED">
        <w:br/>
      </w:r>
      <w:r w:rsidRPr="00683DED">
        <w:t>Ima pristup svim funkcijama sistema: kreiranje i brisanje korisničkih naloga, odobravanje sadržaja, uređivanje i brisanje kvizova, upravljanje kategorijama, statistikom, pravima korisnika i konfiguracijom baze podataka.</w:t>
      </w:r>
      <w:r w:rsidRPr="00683DED">
        <w:br/>
      </w:r>
      <w:r w:rsidRPr="00683DED">
        <w:t xml:space="preserve">U ulozi administratora obično se nalazi osoba sa visokim nivoom tehničke obučenosti, iskustvom u radu sa </w:t>
      </w:r>
      <w:r>
        <w:t>mobilnim tehnologijama</w:t>
      </w:r>
      <w:r w:rsidRPr="00683DED">
        <w:t xml:space="preserve"> i sistemskom administracijom.</w:t>
      </w:r>
    </w:p>
    <w:p w:rsidRPr="00683DED" w:rsidR="00683DED" w:rsidP="00683DED" w:rsidRDefault="00683DED" w14:paraId="12E86B7A" w14:textId="77777777">
      <w:pPr>
        <w:pStyle w:val="BodyText"/>
        <w:rPr>
          <w:b/>
          <w:bCs/>
        </w:rPr>
      </w:pPr>
      <w:r w:rsidRPr="00683DED">
        <w:rPr>
          <w:b/>
          <w:bCs/>
        </w:rPr>
        <w:t>Podrška</w:t>
      </w:r>
      <w:r>
        <w:rPr>
          <w:b/>
          <w:bCs/>
        </w:rPr>
        <w:t xml:space="preserve"> (moderator)</w:t>
      </w:r>
      <w:r w:rsidRPr="00683DED">
        <w:rPr>
          <w:b/>
          <w:bCs/>
        </w:rPr>
        <w:t>:</w:t>
      </w:r>
    </w:p>
    <w:p w:rsidRPr="00683DED" w:rsidR="00683DED" w:rsidP="00683DED" w:rsidRDefault="00683DED" w14:paraId="53142DBC" w14:textId="77777777">
      <w:pPr>
        <w:pStyle w:val="BodyText"/>
        <w:ind w:left="1440"/>
      </w:pPr>
      <w:r w:rsidRPr="00683DED">
        <w:t>Moderator je zadužen za praćenje prijavljenog sadržaja (reportova), komunikaciju sa korisnicima i rešavanje problema vezanih za kvizove i profile.</w:t>
      </w:r>
      <w:r w:rsidRPr="00683DED">
        <w:br/>
      </w:r>
      <w:r w:rsidRPr="00683DED">
        <w:t>Ima mogućnost da sakrije kviz dok traje provera, da upozori korisnike u slučaju neprikladnog ponašanja, ali nema pristup administrativnim funkcijama kao što su izmene baze podataka ili konfiguracije sistema.</w:t>
      </w:r>
      <w:r w:rsidRPr="00683DED">
        <w:br/>
      </w:r>
      <w:r w:rsidRPr="00683DED">
        <w:t>Moderatori su osobe sa solidnim poznavanjem aplikacije i razvijenim komunikacijskim veštinama.</w:t>
      </w:r>
    </w:p>
    <w:p w:rsidRPr="00683DED" w:rsidR="00683DED" w:rsidP="00683DED" w:rsidRDefault="00683DED" w14:paraId="3D8FE7F2" w14:textId="77777777">
      <w:pPr>
        <w:pStyle w:val="BodyText"/>
        <w:rPr>
          <w:b/>
          <w:bCs/>
        </w:rPr>
      </w:pPr>
      <w:r w:rsidRPr="00683DED">
        <w:rPr>
          <w:b/>
          <w:bCs/>
        </w:rPr>
        <w:t>Verifikovani korisnik:</w:t>
      </w:r>
    </w:p>
    <w:p w:rsidRPr="00683DED" w:rsidR="00683DED" w:rsidP="00683DED" w:rsidRDefault="00683DED" w14:paraId="47585198" w14:textId="77777777">
      <w:pPr>
        <w:pStyle w:val="BodyText"/>
        <w:ind w:left="1440"/>
      </w:pPr>
      <w:r w:rsidRPr="00683DED">
        <w:t>Verifikovani korisnik je kreator čiji je identitet potvrđen – najčešće su to profesori, edukatori, stručnjaci u određenim oblastima znanja.</w:t>
      </w:r>
      <w:r w:rsidRPr="00683DED">
        <w:br/>
      </w:r>
      <w:r w:rsidRPr="00683DED">
        <w:t>Verifikovani korisnici imaju dodatne privilegije u aplikaciji: isticanje svojih kvizova kao „stručno odobrenih“</w:t>
      </w:r>
      <w:r>
        <w:t xml:space="preserve"> i </w:t>
      </w:r>
      <w:r w:rsidRPr="00683DED">
        <w:t>mogućnost kreiranja zvaničnih edukativnih kolekcija.</w:t>
      </w:r>
      <w:r w:rsidRPr="00683DED">
        <w:br/>
      </w:r>
      <w:r w:rsidRPr="00683DED">
        <w:t>Verifikacija im daje dodatni kredibilitet, a korisnici ih mogu lako prepoznati putem posebne oznake u aplikaciji.</w:t>
      </w:r>
    </w:p>
    <w:p w:rsidRPr="00683DED" w:rsidR="00683DED" w:rsidP="00683DED" w:rsidRDefault="00683DED" w14:paraId="07547A01" w14:textId="77777777">
      <w:pPr>
        <w:pStyle w:val="BodyText"/>
      </w:pPr>
    </w:p>
    <w:p w:rsidR="00683DED" w:rsidP="009B2233" w:rsidRDefault="00683DED" w14:paraId="5043CB0F" w14:textId="77777777">
      <w:pPr>
        <w:pStyle w:val="BodyText"/>
        <w:rPr>
          <w:lang w:val="sr-Latn-CS"/>
        </w:rPr>
      </w:pPr>
    </w:p>
    <w:p w:rsidR="00683DED" w:rsidP="009B2233" w:rsidRDefault="00683DED" w14:paraId="07459315" w14:textId="77777777">
      <w:pPr>
        <w:pStyle w:val="BodyText"/>
        <w:rPr>
          <w:lang w:val="sr-Latn-CS"/>
        </w:rPr>
      </w:pPr>
    </w:p>
    <w:p w:rsidR="00683DED" w:rsidP="009B2233" w:rsidRDefault="00683DED" w14:paraId="6537F28F" w14:textId="77777777">
      <w:pPr>
        <w:pStyle w:val="BodyText"/>
        <w:rPr>
          <w:lang w:val="sr-Latn-CS"/>
        </w:rPr>
      </w:pPr>
    </w:p>
    <w:p w:rsidRPr="003372D3" w:rsidR="00206E1F" w:rsidP="00AD5931" w:rsidRDefault="00B849B5" w14:paraId="0296ABEC" w14:textId="77777777">
      <w:pPr>
        <w:pStyle w:val="Heading2"/>
        <w:rPr>
          <w:lang w:val="sr-Latn-CS"/>
        </w:rPr>
      </w:pPr>
      <w:bookmarkStart w:name="_Toc3235563" w:id="21"/>
      <w:bookmarkStart w:name="_Toc204249189" w:id="22"/>
      <w:r>
        <w:rPr>
          <w:lang w:val="sr-Latn-CS"/>
        </w:rPr>
        <w:t>Opis okruženja</w:t>
      </w:r>
      <w:bookmarkEnd w:id="21"/>
      <w:bookmarkEnd w:id="22"/>
    </w:p>
    <w:p w:rsidRPr="003372D3" w:rsidR="00206E1F" w:rsidP="00720765" w:rsidRDefault="00720765" w14:paraId="5C1CA55F" w14:textId="55A80373">
      <w:pPr>
        <w:ind w:left="720"/>
        <w:rPr>
          <w:lang w:val="sr-Latn-CS"/>
        </w:rPr>
      </w:pPr>
      <w:r w:rsidRPr="00720765">
        <w:t>Korisnici</w:t>
      </w:r>
      <w:r w:rsidRPr="0048189A">
        <w:rPr>
          <w:lang w:val="sr-Latn-CS"/>
        </w:rPr>
        <w:t xml:space="preserve"> </w:t>
      </w:r>
      <w:r w:rsidRPr="00720765">
        <w:t>TriviaGO</w:t>
      </w:r>
      <w:r w:rsidRPr="0048189A">
        <w:rPr>
          <w:lang w:val="sr-Latn-CS"/>
        </w:rPr>
        <w:t xml:space="preserve"> </w:t>
      </w:r>
      <w:r w:rsidRPr="00720765">
        <w:t>sistema</w:t>
      </w:r>
      <w:r w:rsidRPr="0048189A">
        <w:rPr>
          <w:lang w:val="sr-Latn-CS"/>
        </w:rPr>
        <w:t xml:space="preserve"> </w:t>
      </w:r>
      <w:r w:rsidRPr="00720765">
        <w:t>pristupaju</w:t>
      </w:r>
      <w:r w:rsidRPr="0048189A">
        <w:rPr>
          <w:lang w:val="sr-Latn-CS"/>
        </w:rPr>
        <w:t xml:space="preserve"> </w:t>
      </w:r>
      <w:r w:rsidRPr="00720765">
        <w:t>aplikaciji</w:t>
      </w:r>
      <w:r w:rsidRPr="0048189A">
        <w:rPr>
          <w:lang w:val="sr-Latn-CS"/>
        </w:rPr>
        <w:t xml:space="preserve"> </w:t>
      </w:r>
      <w:r w:rsidRPr="00720765">
        <w:t>putem</w:t>
      </w:r>
      <w:r w:rsidRPr="0048189A">
        <w:rPr>
          <w:lang w:val="sr-Latn-CS"/>
        </w:rPr>
        <w:t xml:space="preserve"> </w:t>
      </w:r>
      <w:r w:rsidRPr="00720765">
        <w:t>mobilnih</w:t>
      </w:r>
      <w:r w:rsidRPr="0048189A">
        <w:rPr>
          <w:lang w:val="sr-Latn-CS"/>
        </w:rPr>
        <w:t xml:space="preserve"> </w:t>
      </w:r>
      <w:r w:rsidRPr="00720765">
        <w:t>ure</w:t>
      </w:r>
      <w:r w:rsidRPr="0048189A">
        <w:rPr>
          <w:lang w:val="sr-Latn-CS"/>
        </w:rPr>
        <w:t>đ</w:t>
      </w:r>
      <w:r w:rsidRPr="00720765">
        <w:t>aja</w:t>
      </w:r>
      <w:r w:rsidRPr="0048189A">
        <w:rPr>
          <w:lang w:val="sr-Latn-CS"/>
        </w:rPr>
        <w:t>, š</w:t>
      </w:r>
      <w:r w:rsidRPr="00720765">
        <w:t>to</w:t>
      </w:r>
      <w:r w:rsidRPr="0048189A">
        <w:rPr>
          <w:lang w:val="sr-Latn-CS"/>
        </w:rPr>
        <w:t xml:space="preserve"> </w:t>
      </w:r>
      <w:r w:rsidRPr="00720765">
        <w:t>zahteva</w:t>
      </w:r>
      <w:r w:rsidRPr="0048189A">
        <w:rPr>
          <w:lang w:val="sr-Latn-CS"/>
        </w:rPr>
        <w:t xml:space="preserve"> </w:t>
      </w:r>
      <w:r w:rsidRPr="00720765">
        <w:t>osnovnu</w:t>
      </w:r>
      <w:r w:rsidRPr="0048189A">
        <w:rPr>
          <w:lang w:val="sr-Latn-CS"/>
        </w:rPr>
        <w:t xml:space="preserve"> </w:t>
      </w:r>
      <w:r w:rsidRPr="00720765">
        <w:t>internet</w:t>
      </w:r>
      <w:r w:rsidRPr="0048189A">
        <w:rPr>
          <w:lang w:val="sr-Latn-CS"/>
        </w:rPr>
        <w:t xml:space="preserve"> </w:t>
      </w:r>
      <w:r w:rsidRPr="00720765">
        <w:t>konekciju</w:t>
      </w:r>
      <w:r w:rsidRPr="0048189A">
        <w:rPr>
          <w:lang w:val="sr-Latn-CS"/>
        </w:rPr>
        <w:t xml:space="preserve"> </w:t>
      </w:r>
      <w:r w:rsidRPr="00720765">
        <w:t>putem</w:t>
      </w:r>
      <w:r w:rsidRPr="0048189A">
        <w:rPr>
          <w:lang w:val="sr-Latn-CS"/>
        </w:rPr>
        <w:t xml:space="preserve"> </w:t>
      </w:r>
      <w:r w:rsidRPr="00720765">
        <w:t>mobilnih</w:t>
      </w:r>
      <w:r w:rsidRPr="0048189A">
        <w:rPr>
          <w:lang w:val="sr-Latn-CS"/>
        </w:rPr>
        <w:t xml:space="preserve"> </w:t>
      </w:r>
      <w:r w:rsidRPr="00720765">
        <w:t>podataka</w:t>
      </w:r>
      <w:r w:rsidRPr="0048189A">
        <w:rPr>
          <w:lang w:val="sr-Latn-CS"/>
        </w:rPr>
        <w:t xml:space="preserve"> </w:t>
      </w:r>
      <w:r w:rsidRPr="00720765">
        <w:t>ili</w:t>
      </w:r>
      <w:r w:rsidRPr="0048189A">
        <w:rPr>
          <w:lang w:val="sr-Latn-CS"/>
        </w:rPr>
        <w:t xml:space="preserve"> </w:t>
      </w:r>
      <w:r w:rsidRPr="00720765">
        <w:t>Wi</w:t>
      </w:r>
      <w:r w:rsidRPr="0048189A">
        <w:rPr>
          <w:lang w:val="sr-Latn-CS"/>
        </w:rPr>
        <w:t>-</w:t>
      </w:r>
      <w:r w:rsidRPr="00720765">
        <w:t>Fi</w:t>
      </w:r>
      <w:r w:rsidRPr="0048189A">
        <w:rPr>
          <w:lang w:val="sr-Latn-CS"/>
        </w:rPr>
        <w:t xml:space="preserve"> </w:t>
      </w:r>
      <w:r w:rsidRPr="00720765">
        <w:t>mre</w:t>
      </w:r>
      <w:r w:rsidRPr="0048189A">
        <w:rPr>
          <w:lang w:val="sr-Latn-CS"/>
        </w:rPr>
        <w:t>ž</w:t>
      </w:r>
      <w:r w:rsidRPr="00720765">
        <w:t>e</w:t>
      </w:r>
      <w:r w:rsidRPr="0048189A">
        <w:rPr>
          <w:lang w:val="sr-Latn-CS"/>
        </w:rPr>
        <w:t>.</w:t>
      </w:r>
      <w:r w:rsidRPr="0048189A">
        <w:rPr>
          <w:lang w:val="sr-Latn-CS"/>
        </w:rPr>
        <w:br/>
      </w:r>
      <w:r w:rsidRPr="00720765">
        <w:t>Aplikacija ne zahteva naprednu računarsku opremu niti velike resurse za rad. Pokreće se na većini pametnih telefona i koristi GPS</w:t>
      </w:r>
      <w:r>
        <w:t xml:space="preserve"> </w:t>
      </w:r>
      <w:r w:rsidR="00086C15">
        <w:t xml:space="preserve">i akecelerometar </w:t>
      </w:r>
      <w:r>
        <w:t xml:space="preserve">uređaja </w:t>
      </w:r>
      <w:r w:rsidRPr="00720765">
        <w:t>za praćenje fizičke aktivnosti.</w:t>
      </w:r>
    </w:p>
    <w:p w:rsidRPr="00720765" w:rsidR="00206E1F" w:rsidP="00720765" w:rsidRDefault="00D44844" w14:paraId="046F2550" w14:textId="77777777">
      <w:pPr>
        <w:pStyle w:val="Heading2"/>
        <w:rPr>
          <w:lang w:val="sr-Latn-CS"/>
        </w:rPr>
      </w:pPr>
      <w:bookmarkStart w:name="_Toc3235564" w:id="23"/>
      <w:bookmarkStart w:name="_Toc204249190" w:id="24"/>
      <w:r>
        <w:rPr>
          <w:lang w:val="sr-Latn-CS"/>
        </w:rPr>
        <w:t xml:space="preserve">Osnovne </w:t>
      </w:r>
      <w:r w:rsidRPr="003E4A94">
        <w:rPr>
          <w:lang w:val="sr-Latn-CS"/>
        </w:rPr>
        <w:t>potrebe korisnika</w:t>
      </w:r>
      <w:bookmarkEnd w:id="23"/>
      <w:bookmarkEnd w:id="24"/>
    </w:p>
    <w:p w:rsidRPr="003372D3" w:rsidR="00206E1F" w:rsidP="0095579F" w:rsidRDefault="00571FC4" w14:paraId="59EBA109" w14:textId="77777777">
      <w:pPr>
        <w:pStyle w:val="BodyText"/>
        <w:rPr>
          <w:lang w:val="sr-Latn-CS"/>
        </w:rPr>
      </w:pPr>
      <w:r>
        <w:rPr>
          <w:lang w:val="sr-Latn-CS"/>
        </w:rPr>
        <w:t>Osnovne potrebe korisnika identifikovane na osnovu intervjuisanja potencijalnih korisnika</w:t>
      </w:r>
      <w:r w:rsidR="0095579F">
        <w:rPr>
          <w:lang w:val="sr-Latn-CS"/>
        </w:rPr>
        <w:t xml:space="preserve"> su:</w:t>
      </w:r>
    </w:p>
    <w:p w:rsidRPr="00720765" w:rsidR="00206E1F" w:rsidP="00720765" w:rsidRDefault="00720765" w14:paraId="3CA2A7E9" w14:textId="77777777">
      <w:pPr>
        <w:pStyle w:val="BodyText"/>
        <w:numPr>
          <w:ilvl w:val="0"/>
          <w:numId w:val="7"/>
        </w:numPr>
        <w:tabs>
          <w:tab w:val="clear" w:pos="360"/>
          <w:tab w:val="num" w:pos="1080"/>
        </w:tabs>
        <w:spacing w:after="0"/>
        <w:ind w:left="1080"/>
        <w:rPr>
          <w:lang w:val="sr-Latn-CS"/>
        </w:rPr>
      </w:pPr>
      <w:r>
        <w:rPr>
          <w:b/>
          <w:lang w:val="sr-Latn-CS"/>
        </w:rPr>
        <w:t>Mogućnost učenja tokom fizičke aktivnosti</w:t>
      </w:r>
    </w:p>
    <w:p w:rsidR="00720765" w:rsidP="00720765" w:rsidRDefault="00720765" w14:paraId="1BB88AB0" w14:textId="77777777">
      <w:pPr>
        <w:pStyle w:val="BodyText"/>
        <w:spacing w:after="0"/>
        <w:ind w:left="1440"/>
        <w:rPr>
          <w:lang w:val="sr-Latn-CS"/>
        </w:rPr>
      </w:pPr>
      <w:r w:rsidRPr="00720765">
        <w:t>Korisnici</w:t>
      </w:r>
      <w:r w:rsidRPr="0048189A">
        <w:rPr>
          <w:lang w:val="sr-Latn-CS"/>
        </w:rPr>
        <w:t xml:space="preserve"> ž</w:t>
      </w:r>
      <w:r w:rsidRPr="00720765">
        <w:t>ele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imaju</w:t>
      </w:r>
      <w:r w:rsidRPr="0048189A">
        <w:rPr>
          <w:lang w:val="sr-Latn-CS"/>
        </w:rPr>
        <w:t xml:space="preserve"> </w:t>
      </w:r>
      <w:r w:rsidRPr="00720765">
        <w:t>priliku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efikasno</w:t>
      </w:r>
      <w:r w:rsidRPr="0048189A">
        <w:rPr>
          <w:lang w:val="sr-Latn-CS"/>
        </w:rPr>
        <w:t xml:space="preserve"> </w:t>
      </w:r>
      <w:r w:rsidRPr="00720765">
        <w:t>u</w:t>
      </w:r>
      <w:r w:rsidRPr="0048189A">
        <w:rPr>
          <w:lang w:val="sr-Latn-CS"/>
        </w:rPr>
        <w:t>č</w:t>
      </w:r>
      <w:r w:rsidRPr="00720765">
        <w:t>e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ponavljaju</w:t>
      </w:r>
      <w:r w:rsidRPr="0048189A">
        <w:rPr>
          <w:lang w:val="sr-Latn-CS"/>
        </w:rPr>
        <w:t xml:space="preserve"> </w:t>
      </w:r>
      <w:r w:rsidRPr="00720765">
        <w:t>gradivo</w:t>
      </w:r>
      <w:r w:rsidRPr="0048189A">
        <w:rPr>
          <w:lang w:val="sr-Latn-CS"/>
        </w:rPr>
        <w:t xml:space="preserve"> </w:t>
      </w:r>
      <w:r w:rsidRPr="00720765">
        <w:t>dok</w:t>
      </w:r>
      <w:r w:rsidRPr="0048189A">
        <w:rPr>
          <w:lang w:val="sr-Latn-CS"/>
        </w:rPr>
        <w:t xml:space="preserve"> </w:t>
      </w:r>
      <w:r w:rsidRPr="00720765">
        <w:t>su</w:t>
      </w:r>
      <w:r w:rsidRPr="0048189A">
        <w:rPr>
          <w:lang w:val="sr-Latn-CS"/>
        </w:rPr>
        <w:t xml:space="preserve"> </w:t>
      </w:r>
      <w:r w:rsidRPr="00720765">
        <w:t>u</w:t>
      </w:r>
      <w:r w:rsidRPr="0048189A">
        <w:rPr>
          <w:lang w:val="sr-Latn-CS"/>
        </w:rPr>
        <w:t xml:space="preserve"> </w:t>
      </w:r>
      <w:r w:rsidRPr="00720765">
        <w:t>pokretu</w:t>
      </w:r>
      <w:r w:rsidRPr="0048189A">
        <w:rPr>
          <w:lang w:val="sr-Latn-CS"/>
        </w:rPr>
        <w:t xml:space="preserve">, </w:t>
      </w:r>
      <w:r w:rsidRPr="00720765">
        <w:t>kao</w:t>
      </w:r>
      <w:r w:rsidRPr="0048189A">
        <w:rPr>
          <w:lang w:val="sr-Latn-CS"/>
        </w:rPr>
        <w:t xml:space="preserve"> š</w:t>
      </w:r>
      <w:r w:rsidRPr="00720765">
        <w:t>to</w:t>
      </w:r>
      <w:r w:rsidRPr="0048189A">
        <w:rPr>
          <w:lang w:val="sr-Latn-CS"/>
        </w:rPr>
        <w:t xml:space="preserve"> </w:t>
      </w:r>
      <w:r w:rsidRPr="00720765">
        <w:t>su</w:t>
      </w:r>
      <w:r w:rsidRPr="0048189A">
        <w:rPr>
          <w:lang w:val="sr-Latn-CS"/>
        </w:rPr>
        <w:t xml:space="preserve"> š</w:t>
      </w:r>
      <w:r w:rsidRPr="00720765">
        <w:t>etnja</w:t>
      </w:r>
      <w:r w:rsidRPr="0048189A">
        <w:rPr>
          <w:lang w:val="sr-Latn-CS"/>
        </w:rPr>
        <w:t xml:space="preserve">, </w:t>
      </w:r>
      <w:r w:rsidRPr="00720765">
        <w:t>tr</w:t>
      </w:r>
      <w:r w:rsidRPr="0048189A">
        <w:rPr>
          <w:lang w:val="sr-Latn-CS"/>
        </w:rPr>
        <w:t>č</w:t>
      </w:r>
      <w:r w:rsidRPr="00720765">
        <w:t>anje</w:t>
      </w:r>
      <w:r w:rsidRPr="0048189A">
        <w:rPr>
          <w:lang w:val="sr-Latn-CS"/>
        </w:rPr>
        <w:t xml:space="preserve"> </w:t>
      </w:r>
      <w:r w:rsidRPr="00720765">
        <w:t>ili</w:t>
      </w:r>
      <w:r w:rsidRPr="0048189A">
        <w:rPr>
          <w:lang w:val="sr-Latn-CS"/>
        </w:rPr>
        <w:t xml:space="preserve"> </w:t>
      </w:r>
      <w:r w:rsidRPr="00720765">
        <w:t>vo</w:t>
      </w:r>
      <w:r w:rsidRPr="0048189A">
        <w:rPr>
          <w:lang w:val="sr-Latn-CS"/>
        </w:rPr>
        <w:t>ž</w:t>
      </w:r>
      <w:r w:rsidRPr="00720765">
        <w:t>nja</w:t>
      </w:r>
      <w:r w:rsidRPr="0048189A">
        <w:rPr>
          <w:lang w:val="sr-Latn-CS"/>
        </w:rPr>
        <w:t xml:space="preserve"> </w:t>
      </w:r>
      <w:r w:rsidRPr="00720765">
        <w:t>bicikla</w:t>
      </w:r>
      <w:r w:rsidRPr="0048189A">
        <w:rPr>
          <w:lang w:val="sr-Latn-CS"/>
        </w:rPr>
        <w:t xml:space="preserve">, </w:t>
      </w:r>
      <w:r w:rsidRPr="00720765">
        <w:t>kako</w:t>
      </w:r>
      <w:r w:rsidRPr="0048189A">
        <w:rPr>
          <w:lang w:val="sr-Latn-CS"/>
        </w:rPr>
        <w:t xml:space="preserve"> </w:t>
      </w:r>
      <w:r w:rsidRPr="00720765">
        <w:t>bi</w:t>
      </w:r>
      <w:r w:rsidRPr="0048189A">
        <w:rPr>
          <w:lang w:val="sr-Latn-CS"/>
        </w:rPr>
        <w:t xml:space="preserve"> </w:t>
      </w:r>
      <w:r w:rsidRPr="00720765">
        <w:t>maksimalno</w:t>
      </w:r>
      <w:r w:rsidRPr="0048189A">
        <w:rPr>
          <w:lang w:val="sr-Latn-CS"/>
        </w:rPr>
        <w:t xml:space="preserve"> </w:t>
      </w:r>
      <w:r w:rsidRPr="00720765">
        <w:t>iskoristili</w:t>
      </w:r>
      <w:r w:rsidRPr="0048189A">
        <w:rPr>
          <w:lang w:val="sr-Latn-CS"/>
        </w:rPr>
        <w:t xml:space="preserve"> </w:t>
      </w:r>
      <w:r w:rsidRPr="00720765">
        <w:t>vreme</w:t>
      </w:r>
      <w:r w:rsidRPr="0048189A">
        <w:rPr>
          <w:lang w:val="sr-Latn-CS"/>
        </w:rPr>
        <w:t xml:space="preserve"> </w:t>
      </w:r>
      <w:r w:rsidRPr="00720765">
        <w:t>koje</w:t>
      </w:r>
      <w:r w:rsidRPr="0048189A">
        <w:rPr>
          <w:lang w:val="sr-Latn-CS"/>
        </w:rPr>
        <w:t xml:space="preserve"> </w:t>
      </w:r>
      <w:r w:rsidRPr="00720765">
        <w:t>ina</w:t>
      </w:r>
      <w:r w:rsidRPr="0048189A">
        <w:rPr>
          <w:lang w:val="sr-Latn-CS"/>
        </w:rPr>
        <w:t>č</w:t>
      </w:r>
      <w:r w:rsidRPr="00720765">
        <w:t>e</w:t>
      </w:r>
      <w:r w:rsidRPr="0048189A">
        <w:rPr>
          <w:lang w:val="sr-Latn-CS"/>
        </w:rPr>
        <w:t xml:space="preserve"> </w:t>
      </w:r>
      <w:r w:rsidRPr="00720765">
        <w:t>nije</w:t>
      </w:r>
      <w:r w:rsidRPr="0048189A">
        <w:rPr>
          <w:lang w:val="sr-Latn-CS"/>
        </w:rPr>
        <w:t xml:space="preserve"> </w:t>
      </w:r>
      <w:r w:rsidRPr="00720765">
        <w:t>produktivno</w:t>
      </w:r>
      <w:r w:rsidRPr="0048189A">
        <w:rPr>
          <w:lang w:val="sr-Latn-CS"/>
        </w:rPr>
        <w:t>.</w:t>
      </w:r>
    </w:p>
    <w:p w:rsidRPr="0048189A" w:rsidR="00720765" w:rsidP="00720765" w:rsidRDefault="00720765" w14:paraId="25C250A5" w14:textId="77777777">
      <w:pPr>
        <w:pStyle w:val="BodyText"/>
        <w:numPr>
          <w:ilvl w:val="0"/>
          <w:numId w:val="7"/>
        </w:numPr>
        <w:tabs>
          <w:tab w:val="clear" w:pos="360"/>
          <w:tab w:val="num" w:pos="1080"/>
        </w:tabs>
        <w:spacing w:after="0"/>
        <w:ind w:left="1080"/>
        <w:rPr>
          <w:b/>
          <w:lang w:val="sr-Latn-CS"/>
        </w:rPr>
      </w:pPr>
      <w:r w:rsidRPr="00720765">
        <w:rPr>
          <w:b/>
        </w:rPr>
        <w:t>Pra</w:t>
      </w:r>
      <w:r w:rsidRPr="0048189A">
        <w:rPr>
          <w:b/>
          <w:lang w:val="sr-Latn-CS"/>
        </w:rPr>
        <w:t>ć</w:t>
      </w:r>
      <w:r w:rsidRPr="00720765">
        <w:rPr>
          <w:b/>
        </w:rPr>
        <w:t>enje</w:t>
      </w:r>
      <w:r w:rsidRPr="0048189A">
        <w:rPr>
          <w:b/>
          <w:lang w:val="sr-Latn-CS"/>
        </w:rPr>
        <w:t xml:space="preserve"> </w:t>
      </w:r>
      <w:r w:rsidRPr="00720765">
        <w:rPr>
          <w:b/>
        </w:rPr>
        <w:t>napretka</w:t>
      </w:r>
      <w:r w:rsidRPr="0048189A">
        <w:rPr>
          <w:b/>
          <w:lang w:val="sr-Latn-CS"/>
        </w:rPr>
        <w:t xml:space="preserve"> </w:t>
      </w:r>
      <w:r w:rsidRPr="00720765">
        <w:rPr>
          <w:b/>
        </w:rPr>
        <w:t>u</w:t>
      </w:r>
      <w:r w:rsidRPr="0048189A">
        <w:rPr>
          <w:b/>
          <w:lang w:val="sr-Latn-CS"/>
        </w:rPr>
        <w:t xml:space="preserve"> </w:t>
      </w:r>
      <w:r w:rsidRPr="00720765">
        <w:rPr>
          <w:b/>
        </w:rPr>
        <w:t>u</w:t>
      </w:r>
      <w:r w:rsidRPr="0048189A">
        <w:rPr>
          <w:b/>
          <w:lang w:val="sr-Latn-CS"/>
        </w:rPr>
        <w:t>č</w:t>
      </w:r>
      <w:r w:rsidRPr="00720765">
        <w:rPr>
          <w:b/>
        </w:rPr>
        <w:t>enju</w:t>
      </w:r>
      <w:r w:rsidRPr="0048189A">
        <w:rPr>
          <w:b/>
          <w:lang w:val="sr-Latn-CS"/>
        </w:rPr>
        <w:t xml:space="preserve"> </w:t>
      </w:r>
      <w:r w:rsidRPr="00720765">
        <w:rPr>
          <w:b/>
        </w:rPr>
        <w:t>i</w:t>
      </w:r>
      <w:r w:rsidRPr="0048189A">
        <w:rPr>
          <w:b/>
          <w:lang w:val="sr-Latn-CS"/>
        </w:rPr>
        <w:t xml:space="preserve"> </w:t>
      </w:r>
      <w:r w:rsidRPr="00720765">
        <w:rPr>
          <w:b/>
        </w:rPr>
        <w:t>fizi</w:t>
      </w:r>
      <w:r w:rsidRPr="0048189A">
        <w:rPr>
          <w:b/>
          <w:lang w:val="sr-Latn-CS"/>
        </w:rPr>
        <w:t>č</w:t>
      </w:r>
      <w:r w:rsidRPr="00720765">
        <w:rPr>
          <w:b/>
        </w:rPr>
        <w:t>koj</w:t>
      </w:r>
      <w:r w:rsidRPr="0048189A">
        <w:rPr>
          <w:b/>
          <w:lang w:val="sr-Latn-CS"/>
        </w:rPr>
        <w:t xml:space="preserve"> </w:t>
      </w:r>
      <w:r w:rsidRPr="00720765">
        <w:rPr>
          <w:b/>
        </w:rPr>
        <w:t>aktivnosti</w:t>
      </w:r>
    </w:p>
    <w:p w:rsidRPr="0048189A" w:rsidR="00720765" w:rsidP="00720765" w:rsidRDefault="00720765" w14:paraId="0F910E3B" w14:textId="77777777">
      <w:pPr>
        <w:pStyle w:val="BodyText"/>
        <w:spacing w:after="0"/>
        <w:ind w:left="1440"/>
        <w:rPr>
          <w:lang w:val="sr-Latn-CS"/>
        </w:rPr>
      </w:pPr>
      <w:r w:rsidRPr="00720765">
        <w:t>Korisnici</w:t>
      </w:r>
      <w:r w:rsidRPr="0048189A">
        <w:rPr>
          <w:lang w:val="sr-Latn-CS"/>
        </w:rPr>
        <w:t xml:space="preserve">, </w:t>
      </w:r>
      <w:r w:rsidRPr="00720765">
        <w:t>kako</w:t>
      </w:r>
      <w:r w:rsidRPr="0048189A">
        <w:rPr>
          <w:lang w:val="sr-Latn-CS"/>
        </w:rPr>
        <w:t xml:space="preserve"> </w:t>
      </w:r>
      <w:r w:rsidRPr="00720765">
        <w:t>u</w:t>
      </w:r>
      <w:r w:rsidRPr="0048189A">
        <w:rPr>
          <w:lang w:val="sr-Latn-CS"/>
        </w:rPr>
        <w:t>č</w:t>
      </w:r>
      <w:r w:rsidRPr="00720765">
        <w:t>enici</w:t>
      </w:r>
      <w:r w:rsidRPr="0048189A">
        <w:rPr>
          <w:lang w:val="sr-Latn-CS"/>
        </w:rPr>
        <w:t xml:space="preserve"> </w:t>
      </w:r>
      <w:r w:rsidRPr="00720765">
        <w:t>tako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profesori</w:t>
      </w:r>
      <w:r w:rsidRPr="0048189A">
        <w:rPr>
          <w:lang w:val="sr-Latn-CS"/>
        </w:rPr>
        <w:t xml:space="preserve">, </w:t>
      </w:r>
      <w:r w:rsidRPr="00720765">
        <w:t>tra</w:t>
      </w:r>
      <w:r w:rsidRPr="0048189A">
        <w:rPr>
          <w:lang w:val="sr-Latn-CS"/>
        </w:rPr>
        <w:t>ž</w:t>
      </w:r>
      <w:r w:rsidRPr="00720765">
        <w:t>e</w:t>
      </w:r>
      <w:r w:rsidRPr="0048189A">
        <w:rPr>
          <w:lang w:val="sr-Latn-CS"/>
        </w:rPr>
        <w:t xml:space="preserve"> </w:t>
      </w:r>
      <w:r w:rsidRPr="00720765">
        <w:t>jednostavan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pregledan</w:t>
      </w:r>
      <w:r w:rsidRPr="0048189A">
        <w:rPr>
          <w:lang w:val="sr-Latn-CS"/>
        </w:rPr>
        <w:t xml:space="preserve"> </w:t>
      </w:r>
      <w:r w:rsidRPr="00720765">
        <w:t>na</w:t>
      </w:r>
      <w:r w:rsidRPr="0048189A">
        <w:rPr>
          <w:lang w:val="sr-Latn-CS"/>
        </w:rPr>
        <w:t>č</w:t>
      </w:r>
      <w:r w:rsidRPr="00720765">
        <w:t>in</w:t>
      </w:r>
      <w:r w:rsidRPr="0048189A">
        <w:rPr>
          <w:lang w:val="sr-Latn-CS"/>
        </w:rPr>
        <w:t xml:space="preserve"> </w:t>
      </w:r>
      <w:r w:rsidRPr="00720765">
        <w:t>za</w:t>
      </w:r>
      <w:r w:rsidRPr="0048189A">
        <w:rPr>
          <w:lang w:val="sr-Latn-CS"/>
        </w:rPr>
        <w:t xml:space="preserve"> </w:t>
      </w:r>
      <w:r w:rsidRPr="00720765">
        <w:t>pra</w:t>
      </w:r>
      <w:r w:rsidRPr="0048189A">
        <w:rPr>
          <w:lang w:val="sr-Latn-CS"/>
        </w:rPr>
        <w:t>ć</w:t>
      </w:r>
      <w:r w:rsidRPr="00720765">
        <w:t>enje</w:t>
      </w:r>
      <w:r w:rsidRPr="0048189A">
        <w:rPr>
          <w:lang w:val="sr-Latn-CS"/>
        </w:rPr>
        <w:t xml:space="preserve"> </w:t>
      </w:r>
      <w:r w:rsidRPr="00720765">
        <w:t>napretka</w:t>
      </w:r>
      <w:r w:rsidRPr="0048189A">
        <w:rPr>
          <w:lang w:val="sr-Latn-CS"/>
        </w:rPr>
        <w:t xml:space="preserve"> — </w:t>
      </w:r>
      <w:r w:rsidRPr="00720765">
        <w:t>individualnog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grupnog</w:t>
      </w:r>
      <w:r w:rsidRPr="0048189A">
        <w:rPr>
          <w:lang w:val="sr-Latn-CS"/>
        </w:rPr>
        <w:t xml:space="preserve"> — </w:t>
      </w:r>
      <w:r w:rsidRPr="00720765">
        <w:t>kako</w:t>
      </w:r>
      <w:r w:rsidRPr="0048189A">
        <w:rPr>
          <w:lang w:val="sr-Latn-CS"/>
        </w:rPr>
        <w:t xml:space="preserve"> </w:t>
      </w:r>
      <w:r w:rsidRPr="00720765">
        <w:t>bi</w:t>
      </w:r>
      <w:r w:rsidRPr="0048189A">
        <w:rPr>
          <w:lang w:val="sr-Latn-CS"/>
        </w:rPr>
        <w:t xml:space="preserve"> </w:t>
      </w:r>
      <w:r w:rsidRPr="00720765">
        <w:t>mogli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prate</w:t>
      </w:r>
      <w:r w:rsidRPr="0048189A">
        <w:rPr>
          <w:lang w:val="sr-Latn-CS"/>
        </w:rPr>
        <w:t xml:space="preserve"> </w:t>
      </w:r>
      <w:r w:rsidRPr="00720765">
        <w:t>uspe</w:t>
      </w:r>
      <w:r w:rsidRPr="0048189A">
        <w:rPr>
          <w:lang w:val="sr-Latn-CS"/>
        </w:rPr>
        <w:t>š</w:t>
      </w:r>
      <w:r w:rsidRPr="00720765">
        <w:t>nost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identifikuju</w:t>
      </w:r>
      <w:r w:rsidRPr="0048189A">
        <w:rPr>
          <w:lang w:val="sr-Latn-CS"/>
        </w:rPr>
        <w:t xml:space="preserve"> </w:t>
      </w:r>
      <w:r w:rsidRPr="00720765">
        <w:t>oblasti</w:t>
      </w:r>
      <w:r w:rsidRPr="0048189A">
        <w:rPr>
          <w:lang w:val="sr-Latn-CS"/>
        </w:rPr>
        <w:t xml:space="preserve"> </w:t>
      </w:r>
      <w:r w:rsidRPr="00720765">
        <w:t>za</w:t>
      </w:r>
      <w:r w:rsidRPr="0048189A">
        <w:rPr>
          <w:lang w:val="sr-Latn-CS"/>
        </w:rPr>
        <w:t xml:space="preserve"> </w:t>
      </w:r>
      <w:r w:rsidRPr="00720765">
        <w:t>pobolj</w:t>
      </w:r>
      <w:r w:rsidRPr="0048189A">
        <w:rPr>
          <w:lang w:val="sr-Latn-CS"/>
        </w:rPr>
        <w:t>š</w:t>
      </w:r>
      <w:r w:rsidRPr="00720765">
        <w:t>anje</w:t>
      </w:r>
      <w:r w:rsidRPr="0048189A">
        <w:rPr>
          <w:lang w:val="sr-Latn-CS"/>
        </w:rPr>
        <w:t>.</w:t>
      </w:r>
    </w:p>
    <w:p w:rsidRPr="00720765" w:rsidR="00720765" w:rsidP="00720765" w:rsidRDefault="00720765" w14:paraId="6FB20FA9" w14:textId="77777777">
      <w:pPr>
        <w:pStyle w:val="BodyText"/>
        <w:numPr>
          <w:ilvl w:val="0"/>
          <w:numId w:val="7"/>
        </w:numPr>
        <w:tabs>
          <w:tab w:val="clear" w:pos="360"/>
          <w:tab w:val="num" w:pos="1080"/>
        </w:tabs>
        <w:spacing w:after="0"/>
        <w:ind w:left="1080"/>
        <w:rPr>
          <w:b/>
          <w:bCs/>
          <w:lang w:val="sr-Latn-CS"/>
        </w:rPr>
      </w:pPr>
      <w:r w:rsidRPr="00720765">
        <w:rPr>
          <w:b/>
          <w:bCs/>
        </w:rPr>
        <w:t>Pristup edukativnim materijalima povezanim sa kvizovima</w:t>
      </w:r>
    </w:p>
    <w:p w:rsidRPr="0048189A" w:rsidR="00720765" w:rsidP="00720765" w:rsidRDefault="00720765" w14:paraId="30AFCF52" w14:textId="77777777">
      <w:pPr>
        <w:pStyle w:val="BodyText"/>
        <w:spacing w:after="0"/>
        <w:ind w:left="1440"/>
        <w:rPr>
          <w:lang w:val="sr-Latn-CS"/>
        </w:rPr>
      </w:pPr>
      <w:r w:rsidRPr="00720765">
        <w:t>Korisnici</w:t>
      </w:r>
      <w:r w:rsidRPr="0048189A">
        <w:rPr>
          <w:lang w:val="sr-Latn-CS"/>
        </w:rPr>
        <w:t xml:space="preserve"> ž</w:t>
      </w:r>
      <w:r w:rsidRPr="00720765">
        <w:t>ele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lako</w:t>
      </w:r>
      <w:r w:rsidRPr="0048189A">
        <w:rPr>
          <w:lang w:val="sr-Latn-CS"/>
        </w:rPr>
        <w:t xml:space="preserve"> </w:t>
      </w:r>
      <w:r w:rsidRPr="00720765">
        <w:t>mogu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pristupe</w:t>
      </w:r>
      <w:r w:rsidRPr="0048189A">
        <w:rPr>
          <w:lang w:val="sr-Latn-CS"/>
        </w:rPr>
        <w:t xml:space="preserve"> </w:t>
      </w:r>
      <w:r w:rsidRPr="00720765">
        <w:t>dodatnim</w:t>
      </w:r>
      <w:r w:rsidRPr="0048189A">
        <w:rPr>
          <w:lang w:val="sr-Latn-CS"/>
        </w:rPr>
        <w:t xml:space="preserve"> </w:t>
      </w:r>
      <w:r w:rsidRPr="00720765">
        <w:t>materijalima</w:t>
      </w:r>
      <w:r w:rsidRPr="0048189A">
        <w:rPr>
          <w:lang w:val="sr-Latn-CS"/>
        </w:rPr>
        <w:t xml:space="preserve"> (</w:t>
      </w:r>
      <w:r w:rsidRPr="00720765">
        <w:t>web</w:t>
      </w:r>
      <w:r w:rsidRPr="0048189A">
        <w:rPr>
          <w:lang w:val="sr-Latn-CS"/>
        </w:rPr>
        <w:t xml:space="preserve"> </w:t>
      </w:r>
      <w:r w:rsidRPr="00720765">
        <w:t>stranice</w:t>
      </w:r>
      <w:r w:rsidRPr="0048189A">
        <w:rPr>
          <w:lang w:val="sr-Latn-CS"/>
        </w:rPr>
        <w:t xml:space="preserve">, </w:t>
      </w:r>
      <w:r w:rsidRPr="00720765">
        <w:t>video</w:t>
      </w:r>
      <w:r w:rsidRPr="0048189A">
        <w:rPr>
          <w:lang w:val="sr-Latn-CS"/>
        </w:rPr>
        <w:t xml:space="preserve"> </w:t>
      </w:r>
      <w:r w:rsidRPr="00720765">
        <w:t>zapisi</w:t>
      </w:r>
      <w:r w:rsidRPr="0048189A">
        <w:rPr>
          <w:lang w:val="sr-Latn-CS"/>
        </w:rPr>
        <w:t xml:space="preserve">, </w:t>
      </w:r>
      <w:r w:rsidRPr="00720765">
        <w:t>dokumenti</w:t>
      </w:r>
      <w:r w:rsidRPr="0048189A">
        <w:rPr>
          <w:lang w:val="sr-Latn-CS"/>
        </w:rPr>
        <w:t xml:space="preserve">) </w:t>
      </w:r>
      <w:r w:rsidRPr="00720765">
        <w:t>na</w:t>
      </w:r>
      <w:r w:rsidRPr="0048189A">
        <w:rPr>
          <w:lang w:val="sr-Latn-CS"/>
        </w:rPr>
        <w:t xml:space="preserve"> </w:t>
      </w:r>
      <w:r w:rsidRPr="00720765">
        <w:t>osnovu</w:t>
      </w:r>
      <w:r w:rsidRPr="0048189A">
        <w:rPr>
          <w:lang w:val="sr-Latn-CS"/>
        </w:rPr>
        <w:t xml:space="preserve"> </w:t>
      </w:r>
      <w:r w:rsidRPr="00720765">
        <w:t>kojih</w:t>
      </w:r>
      <w:r w:rsidRPr="0048189A">
        <w:rPr>
          <w:lang w:val="sr-Latn-CS"/>
        </w:rPr>
        <w:t xml:space="preserve"> </w:t>
      </w:r>
      <w:r w:rsidRPr="00720765">
        <w:t>su</w:t>
      </w:r>
      <w:r w:rsidRPr="0048189A">
        <w:rPr>
          <w:lang w:val="sr-Latn-CS"/>
        </w:rPr>
        <w:t xml:space="preserve"> </w:t>
      </w:r>
      <w:r w:rsidRPr="00720765">
        <w:t>kreirani</w:t>
      </w:r>
      <w:r w:rsidRPr="0048189A">
        <w:rPr>
          <w:lang w:val="sr-Latn-CS"/>
        </w:rPr>
        <w:t xml:space="preserve"> </w:t>
      </w:r>
      <w:r w:rsidRPr="00720765">
        <w:t>kvizovi</w:t>
      </w:r>
      <w:r w:rsidRPr="0048189A">
        <w:rPr>
          <w:lang w:val="sr-Latn-CS"/>
        </w:rPr>
        <w:t xml:space="preserve">, </w:t>
      </w:r>
      <w:r w:rsidRPr="00720765">
        <w:t>kako</w:t>
      </w:r>
      <w:r w:rsidRPr="0048189A">
        <w:rPr>
          <w:lang w:val="sr-Latn-CS"/>
        </w:rPr>
        <w:t xml:space="preserve"> </w:t>
      </w:r>
      <w:r w:rsidRPr="00720765">
        <w:t>bi</w:t>
      </w:r>
      <w:r w:rsidRPr="0048189A">
        <w:rPr>
          <w:lang w:val="sr-Latn-CS"/>
        </w:rPr>
        <w:t xml:space="preserve"> </w:t>
      </w:r>
      <w:r w:rsidRPr="00720765">
        <w:t>mogli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prodube</w:t>
      </w:r>
      <w:r w:rsidRPr="0048189A">
        <w:rPr>
          <w:lang w:val="sr-Latn-CS"/>
        </w:rPr>
        <w:t xml:space="preserve"> </w:t>
      </w:r>
      <w:r w:rsidRPr="00720765">
        <w:t>znanje</w:t>
      </w:r>
      <w:r w:rsidRPr="0048189A">
        <w:rPr>
          <w:lang w:val="sr-Latn-CS"/>
        </w:rPr>
        <w:t>.</w:t>
      </w:r>
    </w:p>
    <w:p w:rsidRPr="0048189A" w:rsidR="00720765" w:rsidP="00720765" w:rsidRDefault="00720765" w14:paraId="3A2A0B0E" w14:textId="77777777">
      <w:pPr>
        <w:pStyle w:val="BodyText"/>
        <w:numPr>
          <w:ilvl w:val="0"/>
          <w:numId w:val="7"/>
        </w:numPr>
        <w:tabs>
          <w:tab w:val="clear" w:pos="360"/>
          <w:tab w:val="num" w:pos="1080"/>
        </w:tabs>
        <w:spacing w:after="0"/>
        <w:ind w:left="1080"/>
        <w:rPr>
          <w:b/>
          <w:bCs/>
          <w:lang w:val="sr-Latn-CS"/>
        </w:rPr>
      </w:pPr>
      <w:r w:rsidRPr="00720765">
        <w:rPr>
          <w:b/>
          <w:bCs/>
        </w:rPr>
        <w:t>Jednostavnost</w:t>
      </w:r>
      <w:r w:rsidRPr="0048189A">
        <w:rPr>
          <w:b/>
          <w:bCs/>
          <w:lang w:val="sr-Latn-CS"/>
        </w:rPr>
        <w:t xml:space="preserve"> </w:t>
      </w:r>
      <w:r w:rsidRPr="00720765">
        <w:rPr>
          <w:b/>
          <w:bCs/>
        </w:rPr>
        <w:t>kori</w:t>
      </w:r>
      <w:r w:rsidRPr="0048189A">
        <w:rPr>
          <w:b/>
          <w:bCs/>
          <w:lang w:val="sr-Latn-CS"/>
        </w:rPr>
        <w:t>šć</w:t>
      </w:r>
      <w:r w:rsidRPr="00720765">
        <w:rPr>
          <w:b/>
          <w:bCs/>
        </w:rPr>
        <w:t>enja</w:t>
      </w:r>
      <w:r w:rsidRPr="0048189A">
        <w:rPr>
          <w:b/>
          <w:bCs/>
          <w:lang w:val="sr-Latn-CS"/>
        </w:rPr>
        <w:t xml:space="preserve"> </w:t>
      </w:r>
      <w:r w:rsidRPr="00720765">
        <w:rPr>
          <w:b/>
          <w:bCs/>
        </w:rPr>
        <w:t>i</w:t>
      </w:r>
      <w:r w:rsidRPr="0048189A">
        <w:rPr>
          <w:b/>
          <w:bCs/>
          <w:lang w:val="sr-Latn-CS"/>
        </w:rPr>
        <w:t xml:space="preserve"> </w:t>
      </w:r>
      <w:r w:rsidRPr="00720765">
        <w:rPr>
          <w:b/>
          <w:bCs/>
        </w:rPr>
        <w:t>navigacije</w:t>
      </w:r>
      <w:r w:rsidRPr="0048189A">
        <w:rPr>
          <w:b/>
          <w:bCs/>
          <w:lang w:val="sr-Latn-CS"/>
        </w:rPr>
        <w:t xml:space="preserve"> </w:t>
      </w:r>
      <w:r w:rsidRPr="00720765">
        <w:rPr>
          <w:b/>
          <w:bCs/>
        </w:rPr>
        <w:t>kroz</w:t>
      </w:r>
      <w:r w:rsidRPr="0048189A">
        <w:rPr>
          <w:b/>
          <w:bCs/>
          <w:lang w:val="sr-Latn-CS"/>
        </w:rPr>
        <w:t xml:space="preserve"> </w:t>
      </w:r>
      <w:r w:rsidRPr="00720765">
        <w:rPr>
          <w:b/>
          <w:bCs/>
        </w:rPr>
        <w:t>aplikaciju</w:t>
      </w:r>
    </w:p>
    <w:p w:rsidRPr="0048189A" w:rsidR="00720765" w:rsidP="00720765" w:rsidRDefault="00720765" w14:paraId="381ACC15" w14:textId="77777777">
      <w:pPr>
        <w:pStyle w:val="BodyText"/>
        <w:spacing w:after="0"/>
        <w:ind w:left="1440"/>
        <w:rPr>
          <w:lang w:val="sr-Latn-CS"/>
        </w:rPr>
      </w:pPr>
      <w:r w:rsidRPr="00720765">
        <w:t>Korisnici</w:t>
      </w:r>
      <w:r w:rsidRPr="0048189A">
        <w:rPr>
          <w:lang w:val="sr-Latn-CS"/>
        </w:rPr>
        <w:t xml:space="preserve"> </w:t>
      </w:r>
      <w:r w:rsidRPr="00720765">
        <w:t>o</w:t>
      </w:r>
      <w:r w:rsidRPr="0048189A">
        <w:rPr>
          <w:lang w:val="sr-Latn-CS"/>
        </w:rPr>
        <w:t>č</w:t>
      </w:r>
      <w:r w:rsidRPr="00720765">
        <w:t>ekuju</w:t>
      </w:r>
      <w:r w:rsidRPr="0048189A">
        <w:rPr>
          <w:lang w:val="sr-Latn-CS"/>
        </w:rPr>
        <w:t xml:space="preserve"> </w:t>
      </w:r>
      <w:r w:rsidRPr="00720765">
        <w:t>da</w:t>
      </w:r>
      <w:r w:rsidRPr="0048189A">
        <w:rPr>
          <w:lang w:val="sr-Latn-CS"/>
        </w:rPr>
        <w:t xml:space="preserve"> </w:t>
      </w:r>
      <w:r w:rsidRPr="00720765">
        <w:t>aplikacija</w:t>
      </w:r>
      <w:r w:rsidRPr="0048189A">
        <w:rPr>
          <w:lang w:val="sr-Latn-CS"/>
        </w:rPr>
        <w:t xml:space="preserve"> </w:t>
      </w:r>
      <w:r w:rsidRPr="00720765">
        <w:t>bude</w:t>
      </w:r>
      <w:r w:rsidRPr="0048189A">
        <w:rPr>
          <w:lang w:val="sr-Latn-CS"/>
        </w:rPr>
        <w:t xml:space="preserve"> </w:t>
      </w:r>
      <w:r w:rsidRPr="00720765">
        <w:t>intuitivna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laka</w:t>
      </w:r>
      <w:r w:rsidRPr="0048189A">
        <w:rPr>
          <w:lang w:val="sr-Latn-CS"/>
        </w:rPr>
        <w:t xml:space="preserve"> </w:t>
      </w:r>
      <w:r w:rsidRPr="00720765">
        <w:t>za</w:t>
      </w:r>
      <w:r w:rsidRPr="0048189A">
        <w:rPr>
          <w:lang w:val="sr-Latn-CS"/>
        </w:rPr>
        <w:t xml:space="preserve"> </w:t>
      </w:r>
      <w:r w:rsidRPr="00720765">
        <w:t>upotrebu</w:t>
      </w:r>
      <w:r w:rsidRPr="0048189A">
        <w:rPr>
          <w:lang w:val="sr-Latn-CS"/>
        </w:rPr>
        <w:t xml:space="preserve">, </w:t>
      </w:r>
      <w:r w:rsidRPr="00720765">
        <w:t>sa</w:t>
      </w:r>
      <w:r w:rsidRPr="0048189A">
        <w:rPr>
          <w:lang w:val="sr-Latn-CS"/>
        </w:rPr>
        <w:t xml:space="preserve"> </w:t>
      </w:r>
      <w:r w:rsidRPr="00720765">
        <w:t>jasnim</w:t>
      </w:r>
      <w:r w:rsidRPr="0048189A">
        <w:rPr>
          <w:lang w:val="sr-Latn-CS"/>
        </w:rPr>
        <w:t xml:space="preserve"> </w:t>
      </w:r>
      <w:r w:rsidRPr="00720765">
        <w:t>prikazom</w:t>
      </w:r>
      <w:r w:rsidRPr="0048189A">
        <w:rPr>
          <w:lang w:val="sr-Latn-CS"/>
        </w:rPr>
        <w:t xml:space="preserve"> </w:t>
      </w:r>
      <w:r w:rsidRPr="00720765">
        <w:t>lokacije</w:t>
      </w:r>
      <w:r w:rsidRPr="0048189A">
        <w:rPr>
          <w:lang w:val="sr-Latn-CS"/>
        </w:rPr>
        <w:t xml:space="preserve"> </w:t>
      </w:r>
      <w:r w:rsidRPr="00720765">
        <w:t>na</w:t>
      </w:r>
      <w:r w:rsidRPr="0048189A">
        <w:rPr>
          <w:lang w:val="sr-Latn-CS"/>
        </w:rPr>
        <w:t xml:space="preserve"> </w:t>
      </w:r>
      <w:r w:rsidRPr="00720765">
        <w:t>mapi</w:t>
      </w:r>
      <w:r w:rsidRPr="0048189A">
        <w:rPr>
          <w:lang w:val="sr-Latn-CS"/>
        </w:rPr>
        <w:t xml:space="preserve"> </w:t>
      </w:r>
      <w:r w:rsidRPr="00720765">
        <w:t>i</w:t>
      </w:r>
      <w:r w:rsidRPr="0048189A">
        <w:rPr>
          <w:lang w:val="sr-Latn-CS"/>
        </w:rPr>
        <w:t xml:space="preserve"> </w:t>
      </w:r>
      <w:r w:rsidRPr="00720765">
        <w:t>opcijama</w:t>
      </w:r>
      <w:r w:rsidRPr="0048189A">
        <w:rPr>
          <w:lang w:val="sr-Latn-CS"/>
        </w:rPr>
        <w:t xml:space="preserve"> </w:t>
      </w:r>
      <w:r w:rsidRPr="00720765">
        <w:t>za</w:t>
      </w:r>
      <w:r w:rsidRPr="0048189A">
        <w:rPr>
          <w:lang w:val="sr-Latn-CS"/>
        </w:rPr>
        <w:t xml:space="preserve"> </w:t>
      </w:r>
      <w:r w:rsidRPr="00720765">
        <w:t>odabir</w:t>
      </w:r>
      <w:r w:rsidRPr="0048189A">
        <w:rPr>
          <w:lang w:val="sr-Latn-CS"/>
        </w:rPr>
        <w:t xml:space="preserve"> </w:t>
      </w:r>
      <w:r w:rsidRPr="00720765">
        <w:t>ruta</w:t>
      </w:r>
      <w:r w:rsidRPr="0048189A">
        <w:rPr>
          <w:lang w:val="sr-Latn-CS"/>
        </w:rPr>
        <w:t xml:space="preserve"> </w:t>
      </w:r>
      <w:r w:rsidRPr="00720765">
        <w:t>ili</w:t>
      </w:r>
      <w:r w:rsidRPr="0048189A">
        <w:rPr>
          <w:lang w:val="sr-Latn-CS"/>
        </w:rPr>
        <w:t xml:space="preserve"> </w:t>
      </w:r>
      <w:r w:rsidRPr="00720765">
        <w:t>aktivnosti</w:t>
      </w:r>
      <w:r w:rsidRPr="0048189A">
        <w:rPr>
          <w:lang w:val="sr-Latn-CS"/>
        </w:rPr>
        <w:t>.</w:t>
      </w:r>
    </w:p>
    <w:p w:rsidRPr="003372D3" w:rsidR="00206E1F" w:rsidP="00AD5931" w:rsidRDefault="00D44844" w14:paraId="4057217E" w14:textId="77777777">
      <w:pPr>
        <w:pStyle w:val="Heading2"/>
        <w:rPr>
          <w:lang w:val="sr-Latn-CS"/>
        </w:rPr>
      </w:pPr>
      <w:bookmarkStart w:name="_Toc3235565" w:id="25"/>
      <w:bookmarkStart w:name="_Toc204249191" w:id="26"/>
      <w:r>
        <w:rPr>
          <w:lang w:val="sr-Latn-CS"/>
        </w:rPr>
        <w:t>Alternative i konkurencija</w:t>
      </w:r>
      <w:bookmarkEnd w:id="25"/>
      <w:bookmarkEnd w:id="26"/>
    </w:p>
    <w:p w:rsidRPr="0048189A" w:rsidR="00B46D71" w:rsidP="003D10FE" w:rsidRDefault="003D10FE" w14:paraId="5F2EEFBF" w14:textId="77777777">
      <w:pPr>
        <w:pStyle w:val="BodyText"/>
        <w:rPr>
          <w:lang w:val="sr-Latn-CS"/>
        </w:rPr>
      </w:pPr>
      <w:r w:rsidRPr="003D10FE">
        <w:t>Na</w:t>
      </w:r>
      <w:r w:rsidRPr="0048189A">
        <w:rPr>
          <w:lang w:val="sr-Latn-CS"/>
        </w:rPr>
        <w:t xml:space="preserve"> </w:t>
      </w:r>
      <w:r w:rsidRPr="003D10FE">
        <w:t>tr</w:t>
      </w:r>
      <w:r w:rsidRPr="0048189A">
        <w:rPr>
          <w:lang w:val="sr-Latn-CS"/>
        </w:rPr>
        <w:t>ž</w:t>
      </w:r>
      <w:r w:rsidRPr="003D10FE">
        <w:t>i</w:t>
      </w:r>
      <w:r w:rsidRPr="0048189A">
        <w:rPr>
          <w:lang w:val="sr-Latn-CS"/>
        </w:rPr>
        <w:t>š</w:t>
      </w:r>
      <w:r w:rsidRPr="003D10FE">
        <w:t>tu</w:t>
      </w:r>
      <w:r w:rsidRPr="0048189A">
        <w:rPr>
          <w:lang w:val="sr-Latn-CS"/>
        </w:rPr>
        <w:t xml:space="preserve"> </w:t>
      </w:r>
      <w:r w:rsidRPr="003D10FE">
        <w:t>postoji</w:t>
      </w:r>
      <w:r w:rsidRPr="0048189A">
        <w:rPr>
          <w:lang w:val="sr-Latn-CS"/>
        </w:rPr>
        <w:t xml:space="preserve"> </w:t>
      </w:r>
      <w:r w:rsidRPr="003D10FE">
        <w:t>nekoliko</w:t>
      </w:r>
      <w:r w:rsidRPr="0048189A">
        <w:rPr>
          <w:lang w:val="sr-Latn-CS"/>
        </w:rPr>
        <w:t xml:space="preserve"> </w:t>
      </w:r>
      <w:r w:rsidRPr="003D10FE">
        <w:t>mobilnih</w:t>
      </w:r>
      <w:r w:rsidRPr="0048189A">
        <w:rPr>
          <w:lang w:val="sr-Latn-CS"/>
        </w:rPr>
        <w:t xml:space="preserve"> </w:t>
      </w:r>
      <w:r w:rsidRPr="003D10FE">
        <w:t>aplikacija</w:t>
      </w:r>
      <w:r w:rsidRPr="0048189A">
        <w:rPr>
          <w:lang w:val="sr-Latn-CS"/>
        </w:rPr>
        <w:t xml:space="preserve"> </w:t>
      </w:r>
      <w:r w:rsidRPr="003D10FE">
        <w:t>koje</w:t>
      </w:r>
      <w:r w:rsidRPr="0048189A">
        <w:rPr>
          <w:lang w:val="sr-Latn-CS"/>
        </w:rPr>
        <w:t xml:space="preserve"> </w:t>
      </w:r>
      <w:r w:rsidRPr="003D10FE">
        <w:t>kombinuju</w:t>
      </w:r>
      <w:r w:rsidRPr="0048189A">
        <w:rPr>
          <w:lang w:val="sr-Latn-CS"/>
        </w:rPr>
        <w:t xml:space="preserve"> </w:t>
      </w:r>
      <w:r w:rsidRPr="003D10FE">
        <w:t>u</w:t>
      </w:r>
      <w:r w:rsidRPr="0048189A">
        <w:rPr>
          <w:lang w:val="sr-Latn-CS"/>
        </w:rPr>
        <w:t>č</w:t>
      </w:r>
      <w:r w:rsidRPr="003D10FE">
        <w:t>enje</w:t>
      </w:r>
      <w:r w:rsidRPr="0048189A">
        <w:rPr>
          <w:lang w:val="sr-Latn-CS"/>
        </w:rPr>
        <w:t xml:space="preserve"> </w:t>
      </w:r>
      <w:r w:rsidRPr="003D10FE">
        <w:t>i</w:t>
      </w:r>
      <w:r w:rsidRPr="0048189A">
        <w:rPr>
          <w:lang w:val="sr-Latn-CS"/>
        </w:rPr>
        <w:t xml:space="preserve"> </w:t>
      </w:r>
      <w:r w:rsidRPr="003D10FE">
        <w:t>fizi</w:t>
      </w:r>
      <w:r w:rsidRPr="0048189A">
        <w:rPr>
          <w:lang w:val="sr-Latn-CS"/>
        </w:rPr>
        <w:t>č</w:t>
      </w:r>
      <w:r w:rsidRPr="003D10FE">
        <w:t>ku</w:t>
      </w:r>
      <w:r w:rsidRPr="0048189A">
        <w:rPr>
          <w:lang w:val="sr-Latn-CS"/>
        </w:rPr>
        <w:t xml:space="preserve"> </w:t>
      </w:r>
      <w:r w:rsidRPr="003D10FE">
        <w:t>aktivnost</w:t>
      </w:r>
      <w:r w:rsidRPr="0048189A">
        <w:rPr>
          <w:lang w:val="sr-Latn-CS"/>
        </w:rPr>
        <w:t xml:space="preserve">, </w:t>
      </w:r>
      <w:r w:rsidRPr="003D10FE">
        <w:t>ali</w:t>
      </w:r>
      <w:r w:rsidRPr="0048189A">
        <w:rPr>
          <w:lang w:val="sr-Latn-CS"/>
        </w:rPr>
        <w:t xml:space="preserve"> </w:t>
      </w:r>
      <w:r w:rsidRPr="003D10FE">
        <w:t>nijedna</w:t>
      </w:r>
      <w:r w:rsidRPr="0048189A">
        <w:rPr>
          <w:lang w:val="sr-Latn-CS"/>
        </w:rPr>
        <w:t xml:space="preserve"> </w:t>
      </w:r>
      <w:r w:rsidRPr="003D10FE">
        <w:t>ne</w:t>
      </w:r>
      <w:r w:rsidRPr="0048189A">
        <w:rPr>
          <w:lang w:val="sr-Latn-CS"/>
        </w:rPr>
        <w:t xml:space="preserve"> </w:t>
      </w:r>
      <w:r w:rsidRPr="003D10FE">
        <w:t>pru</w:t>
      </w:r>
      <w:r w:rsidRPr="0048189A">
        <w:rPr>
          <w:lang w:val="sr-Latn-CS"/>
        </w:rPr>
        <w:t>ž</w:t>
      </w:r>
      <w:r w:rsidRPr="003D10FE">
        <w:t>a</w:t>
      </w:r>
      <w:r w:rsidRPr="0048189A">
        <w:rPr>
          <w:lang w:val="sr-Latn-CS"/>
        </w:rPr>
        <w:t xml:space="preserve"> </w:t>
      </w:r>
      <w:r w:rsidRPr="003D10FE">
        <w:t>isti</w:t>
      </w:r>
      <w:r w:rsidRPr="0048189A">
        <w:rPr>
          <w:lang w:val="sr-Latn-CS"/>
        </w:rPr>
        <w:t xml:space="preserve"> </w:t>
      </w:r>
      <w:r w:rsidRPr="003D10FE">
        <w:t>integrisani</w:t>
      </w:r>
      <w:r w:rsidRPr="0048189A">
        <w:rPr>
          <w:lang w:val="sr-Latn-CS"/>
        </w:rPr>
        <w:t xml:space="preserve"> </w:t>
      </w:r>
      <w:r w:rsidRPr="003D10FE">
        <w:t>pristup</w:t>
      </w:r>
      <w:r w:rsidRPr="0048189A">
        <w:rPr>
          <w:lang w:val="sr-Latn-CS"/>
        </w:rPr>
        <w:t xml:space="preserve"> </w:t>
      </w:r>
      <w:r w:rsidRPr="003D10FE">
        <w:t>kao</w:t>
      </w:r>
      <w:r w:rsidRPr="0048189A">
        <w:rPr>
          <w:lang w:val="sr-Latn-CS"/>
        </w:rPr>
        <w:t xml:space="preserve"> </w:t>
      </w:r>
      <w:r w:rsidRPr="003D10FE">
        <w:t>TriviaGO</w:t>
      </w:r>
      <w:r w:rsidRPr="0048189A">
        <w:rPr>
          <w:lang w:val="sr-Latn-CS"/>
        </w:rPr>
        <w:t xml:space="preserve">, </w:t>
      </w:r>
      <w:r w:rsidRPr="003D10FE">
        <w:t>koji</w:t>
      </w:r>
      <w:r w:rsidRPr="0048189A">
        <w:rPr>
          <w:lang w:val="sr-Latn-CS"/>
        </w:rPr>
        <w:t xml:space="preserve"> </w:t>
      </w:r>
      <w:r w:rsidRPr="003D10FE">
        <w:t>objedinjuje</w:t>
      </w:r>
      <w:r w:rsidRPr="0048189A">
        <w:rPr>
          <w:lang w:val="sr-Latn-CS"/>
        </w:rPr>
        <w:t>:</w:t>
      </w:r>
    </w:p>
    <w:p w:rsidRPr="003D10FE" w:rsidR="003D10FE" w:rsidP="003D10FE" w:rsidRDefault="003D10FE" w14:paraId="3EA9989C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Učenje kroz kvizove</w:t>
      </w:r>
      <w:r w:rsidRPr="003D10FE">
        <w:t xml:space="preserve"> sa elementima gamifikacije i momentalnim povratnim informacijama,</w:t>
      </w:r>
    </w:p>
    <w:p w:rsidRPr="003D10FE" w:rsidR="003D10FE" w:rsidP="003D10FE" w:rsidRDefault="003D10FE" w14:paraId="52F5814B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Praćenje fizičke aktivnosti</w:t>
      </w:r>
      <w:r w:rsidRPr="003D10FE">
        <w:t xml:space="preserve"> u realnom vremenu (šetnja, trčanje, vožnja bicikla),</w:t>
      </w:r>
    </w:p>
    <w:p w:rsidRPr="003D10FE" w:rsidR="003D10FE" w:rsidP="003D10FE" w:rsidRDefault="003D10FE" w14:paraId="5A3C41C5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Pregled statistika i napretka</w:t>
      </w:r>
      <w:r w:rsidRPr="003D10FE">
        <w:t xml:space="preserve"> i za učenike i za nastavnike,</w:t>
      </w:r>
    </w:p>
    <w:p w:rsidRPr="003D10FE" w:rsidR="003D10FE" w:rsidP="003D10FE" w:rsidRDefault="003D10FE" w14:paraId="65D89A0D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Prikaz sadržaja na mapi</w:t>
      </w:r>
      <w:r w:rsidRPr="003D10FE">
        <w:t>, vezano za lokaciju korisnika i njihove rute.</w:t>
      </w:r>
    </w:p>
    <w:p w:rsidR="003D10FE" w:rsidP="003D10FE" w:rsidRDefault="003D10FE" w14:paraId="6CE9CC82" w14:textId="77777777">
      <w:pPr>
        <w:pStyle w:val="BodyText"/>
      </w:pPr>
      <w:r w:rsidRPr="003D10FE">
        <w:t>Neki od poznatih konkurenata i sličnih aplikacija su</w:t>
      </w:r>
      <w:r>
        <w:t>:</w:t>
      </w:r>
    </w:p>
    <w:p w:rsidRPr="003D10FE" w:rsidR="003D10FE" w:rsidP="003D10FE" w:rsidRDefault="003D10FE" w14:paraId="057BC9DC" w14:textId="77777777">
      <w:pPr>
        <w:pStyle w:val="BodyText"/>
        <w:spacing w:after="0"/>
        <w:ind w:left="1440"/>
      </w:pPr>
      <w:r>
        <w:rPr>
          <w:b/>
          <w:bCs/>
        </w:rPr>
        <w:t xml:space="preserve">-  </w:t>
      </w:r>
      <w:r w:rsidRPr="003D10FE">
        <w:rPr>
          <w:b/>
          <w:bCs/>
        </w:rPr>
        <w:t>Zombies, Run!</w:t>
      </w:r>
      <w:r w:rsidRPr="003D10FE">
        <w:t xml:space="preserve"> </w:t>
      </w:r>
      <w:r>
        <w:t xml:space="preserve">- </w:t>
      </w:r>
      <w:r w:rsidRPr="003D10FE">
        <w:t>Aplikacija koja kombinuje trčanje sa pričom i zadacima, ali nema obrazovni kviz kao što TriviaGO nudi.</w:t>
      </w:r>
    </w:p>
    <w:p w:rsidRPr="003D10FE" w:rsidR="003D10FE" w:rsidP="003D10FE" w:rsidRDefault="003D10FE" w14:paraId="7BF0E104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Kahoot!</w:t>
      </w:r>
      <w:r>
        <w:t xml:space="preserve"> - </w:t>
      </w:r>
      <w:r w:rsidRPr="003D10FE">
        <w:t>Popularna aplikacija za kvizove, ali ne integriše fizičku aktivnost i ne prati kretanje korisnika.</w:t>
      </w:r>
    </w:p>
    <w:p w:rsidRPr="003D10FE" w:rsidR="003D10FE" w:rsidP="003D10FE" w:rsidRDefault="003D10FE" w14:paraId="29460520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FitBraini</w:t>
      </w:r>
      <w:r w:rsidRPr="003D10FE">
        <w:t xml:space="preserve"> </w:t>
      </w:r>
      <w:r>
        <w:t xml:space="preserve">- </w:t>
      </w:r>
      <w:r w:rsidRPr="003D10FE">
        <w:t>Nudi igre za mentalni trening i vežbe mozga, ali ne kombinuje fizičku aktivnost u pokretu.</w:t>
      </w:r>
    </w:p>
    <w:p w:rsidR="003D10FE" w:rsidP="003D10FE" w:rsidRDefault="003D10FE" w14:paraId="60C9AD23" w14:textId="77777777">
      <w:pPr>
        <w:pStyle w:val="BodyText"/>
        <w:spacing w:after="0"/>
        <w:ind w:left="1440"/>
      </w:pPr>
      <w:r>
        <w:t>-</w:t>
      </w:r>
      <w:r w:rsidRPr="003D10FE">
        <w:t xml:space="preserve">  </w:t>
      </w:r>
      <w:r w:rsidRPr="003D10FE">
        <w:rPr>
          <w:b/>
          <w:bCs/>
        </w:rPr>
        <w:t>Pokémon GO</w:t>
      </w:r>
      <w:r w:rsidRPr="003D10FE">
        <w:t xml:space="preserve"> </w:t>
      </w:r>
      <w:r>
        <w:t xml:space="preserve">- </w:t>
      </w:r>
      <w:r w:rsidRPr="003D10FE">
        <w:t>Popularna igrica sa elementima kretanja na mapi, ali nije fokusirana na obrazovanje.</w:t>
      </w:r>
    </w:p>
    <w:p w:rsidR="003D10FE" w:rsidP="003D10FE" w:rsidRDefault="003D10FE" w14:paraId="6DFB9E20" w14:textId="77777777">
      <w:pPr>
        <w:pStyle w:val="BodyText"/>
        <w:spacing w:after="0"/>
        <w:ind w:left="1440"/>
      </w:pPr>
    </w:p>
    <w:p w:rsidR="003D10FE" w:rsidP="003D10FE" w:rsidRDefault="003D10FE" w14:paraId="70DF9E56" w14:textId="77777777">
      <w:pPr>
        <w:pStyle w:val="BodyText"/>
        <w:spacing w:after="0"/>
        <w:ind w:left="1440"/>
      </w:pPr>
    </w:p>
    <w:p w:rsidR="003D10FE" w:rsidP="003D10FE" w:rsidRDefault="003D10FE" w14:paraId="44E871BC" w14:textId="77777777">
      <w:pPr>
        <w:pStyle w:val="BodyText"/>
        <w:spacing w:after="0"/>
        <w:ind w:left="1440"/>
      </w:pPr>
    </w:p>
    <w:p w:rsidR="003D10FE" w:rsidP="003D10FE" w:rsidRDefault="003D10FE" w14:paraId="144A5D23" w14:textId="77777777">
      <w:pPr>
        <w:pStyle w:val="BodyText"/>
        <w:spacing w:after="0"/>
        <w:ind w:left="1440"/>
      </w:pPr>
    </w:p>
    <w:p w:rsidR="003D10FE" w:rsidP="003D10FE" w:rsidRDefault="003D10FE" w14:paraId="738610EB" w14:textId="77777777">
      <w:pPr>
        <w:pStyle w:val="BodyText"/>
        <w:spacing w:after="0"/>
        <w:ind w:left="1440"/>
      </w:pPr>
    </w:p>
    <w:p w:rsidR="003D10FE" w:rsidP="003D10FE" w:rsidRDefault="003D10FE" w14:paraId="637805D2" w14:textId="77777777">
      <w:pPr>
        <w:pStyle w:val="BodyText"/>
        <w:spacing w:after="0"/>
        <w:ind w:left="1440"/>
      </w:pPr>
    </w:p>
    <w:p w:rsidR="003D10FE" w:rsidP="003D10FE" w:rsidRDefault="003D10FE" w14:paraId="463F29E8" w14:textId="77777777">
      <w:pPr>
        <w:pStyle w:val="BodyText"/>
        <w:spacing w:after="0"/>
        <w:ind w:left="1440"/>
      </w:pPr>
    </w:p>
    <w:p w:rsidR="003D10FE" w:rsidP="003D10FE" w:rsidRDefault="003D10FE" w14:paraId="3B7B4B86" w14:textId="77777777">
      <w:pPr>
        <w:pStyle w:val="BodyText"/>
        <w:spacing w:after="0"/>
        <w:ind w:left="1440"/>
      </w:pPr>
    </w:p>
    <w:p w:rsidR="003D10FE" w:rsidP="003D10FE" w:rsidRDefault="003D10FE" w14:paraId="3A0FF5F2" w14:textId="77777777">
      <w:pPr>
        <w:pStyle w:val="BodyText"/>
        <w:spacing w:after="0"/>
        <w:ind w:left="1440"/>
      </w:pPr>
    </w:p>
    <w:p w:rsidRPr="003D10FE" w:rsidR="003D10FE" w:rsidP="003D10FE" w:rsidRDefault="003D10FE" w14:paraId="5630AD66" w14:textId="77777777">
      <w:pPr>
        <w:pStyle w:val="BodyText"/>
        <w:spacing w:after="0"/>
        <w:ind w:left="1440"/>
      </w:pPr>
    </w:p>
    <w:p w:rsidRPr="003372D3" w:rsidR="00206E1F" w:rsidP="00D44844" w:rsidRDefault="00B849B5" w14:paraId="2EC9EB5E" w14:textId="77777777">
      <w:pPr>
        <w:pStyle w:val="Heading1"/>
        <w:numPr>
          <w:ilvl w:val="0"/>
          <w:numId w:val="6"/>
        </w:numPr>
        <w:rPr>
          <w:lang w:val="sr-Latn-CS"/>
        </w:rPr>
      </w:pPr>
      <w:bookmarkStart w:name="_Toc3235566" w:id="27"/>
      <w:bookmarkStart w:name="_Toc204249192" w:id="28"/>
      <w:r>
        <w:rPr>
          <w:lang w:val="sr-Latn-CS"/>
        </w:rPr>
        <w:t>Opis</w:t>
      </w:r>
      <w:r w:rsidR="00D44844">
        <w:rPr>
          <w:lang w:val="sr-Latn-CS"/>
        </w:rPr>
        <w:t xml:space="preserve"> proizvoda</w:t>
      </w:r>
      <w:bookmarkEnd w:id="27"/>
      <w:bookmarkEnd w:id="28"/>
    </w:p>
    <w:p w:rsidRPr="003372D3" w:rsidR="003D10FE" w:rsidP="003D10FE" w:rsidRDefault="00D00311" w14:paraId="7F5D0CF4" w14:textId="77777777">
      <w:pPr>
        <w:pStyle w:val="BodyText"/>
        <w:rPr>
          <w:lang w:val="sr-Latn-CS"/>
        </w:rPr>
      </w:pPr>
      <w:r>
        <w:rPr>
          <w:lang w:val="sr-Latn-CS"/>
        </w:rPr>
        <w:t xml:space="preserve">U ovom odeljku je dat pogled na osnovne mogućnosti </w:t>
      </w:r>
      <w:r w:rsidR="003D10FE">
        <w:rPr>
          <w:lang w:val="sr-Latn-CS"/>
        </w:rPr>
        <w:t>TriviaGO</w:t>
      </w:r>
      <w:r>
        <w:rPr>
          <w:lang w:val="sr-Latn-CS"/>
        </w:rPr>
        <w:t xml:space="preserve"> </w:t>
      </w:r>
      <w:r w:rsidR="003D10FE">
        <w:rPr>
          <w:lang w:val="sr-Latn-CS"/>
        </w:rPr>
        <w:t>aplikacije</w:t>
      </w:r>
      <w:r w:rsidR="00732741">
        <w:rPr>
          <w:lang w:val="sr-Latn-CS"/>
        </w:rPr>
        <w:t>,</w:t>
      </w:r>
      <w:r>
        <w:rPr>
          <w:lang w:val="sr-Latn-CS"/>
        </w:rPr>
        <w:t xml:space="preserve"> kontekst u kome sistem treba da funkcioniše </w:t>
      </w:r>
      <w:r w:rsidR="00732741">
        <w:rPr>
          <w:lang w:val="sr-Latn-CS"/>
        </w:rPr>
        <w:t>i konfiguracija sistema</w:t>
      </w:r>
      <w:r w:rsidRPr="003372D3" w:rsidR="00206E1F">
        <w:rPr>
          <w:lang w:val="sr-Latn-CS"/>
        </w:rPr>
        <w:t xml:space="preserve">. </w:t>
      </w:r>
    </w:p>
    <w:p w:rsidRPr="003372D3" w:rsidR="00206E1F" w:rsidP="00AD5931" w:rsidRDefault="00D44844" w14:paraId="5B930426" w14:textId="77777777">
      <w:pPr>
        <w:pStyle w:val="Heading2"/>
        <w:rPr>
          <w:lang w:val="sr-Latn-CS"/>
        </w:rPr>
      </w:pPr>
      <w:bookmarkStart w:name="_Toc3235567" w:id="29"/>
      <w:bookmarkStart w:name="_Toc204249193" w:id="30"/>
      <w:r>
        <w:rPr>
          <w:lang w:val="sr-Latn-CS"/>
        </w:rPr>
        <w:t>Perspektiva proi</w:t>
      </w:r>
      <w:r w:rsidR="00B849B5">
        <w:rPr>
          <w:lang w:val="sr-Latn-CS"/>
        </w:rPr>
        <w:t>z</w:t>
      </w:r>
      <w:r>
        <w:rPr>
          <w:lang w:val="sr-Latn-CS"/>
        </w:rPr>
        <w:t>voda</w:t>
      </w:r>
      <w:bookmarkEnd w:id="29"/>
      <w:bookmarkEnd w:id="30"/>
      <w:r w:rsidRPr="003372D3" w:rsidR="00206E1F">
        <w:rPr>
          <w:lang w:val="sr-Latn-CS"/>
        </w:rPr>
        <w:t xml:space="preserve"> </w:t>
      </w:r>
    </w:p>
    <w:p w:rsidRPr="003D10FE" w:rsidR="003D10FE" w:rsidP="003D10FE" w:rsidRDefault="003D10FE" w14:paraId="07DCF9C1" w14:textId="77777777">
      <w:pPr>
        <w:pStyle w:val="BodyText"/>
        <w:rPr>
          <w:lang w:val="sr-Latn-CS"/>
        </w:rPr>
      </w:pPr>
      <w:r w:rsidRPr="003D10FE">
        <w:rPr>
          <w:lang w:val="sr-Latn-CS"/>
        </w:rPr>
        <w:t>TriviaGO mobilna aplikacija biće razvijena kao moderna aplikacija zasnovana na mobiln</w:t>
      </w:r>
      <w:r>
        <w:rPr>
          <w:lang w:val="sr-Latn-CS"/>
        </w:rPr>
        <w:t>oj platformi Android</w:t>
      </w:r>
      <w:r w:rsidRPr="003D10FE">
        <w:rPr>
          <w:lang w:val="sr-Latn-CS"/>
        </w:rPr>
        <w:t>, sa ciljem podrške učenju kroz fizičku aktivnost. Aplikacija će koristiti cloud server kao centralnu backend komponentu za skladištenje podataka o korisnicima, kvizovima i statistici.</w:t>
      </w:r>
    </w:p>
    <w:p w:rsidRPr="003D10FE" w:rsidR="003D10FE" w:rsidP="003D10FE" w:rsidRDefault="003D10FE" w14:paraId="6A6A8A17" w14:textId="77777777">
      <w:pPr>
        <w:pStyle w:val="BodyText"/>
        <w:rPr>
          <w:lang w:val="sr-Latn-CS"/>
        </w:rPr>
      </w:pPr>
      <w:r w:rsidRPr="003D10FE">
        <w:rPr>
          <w:lang w:val="sr-Latn-CS"/>
        </w:rPr>
        <w:t>Arhitektura sistema će biti zasnovana na klijent-server modelu gde će mobilni klijent komunicirati sa serverskim delom preko REST API-ja. Serverski deo će biti hostovan na cloud platformi, obezbeđujući skalabilnost i dostupnost.</w:t>
      </w:r>
    </w:p>
    <w:p w:rsidRPr="003D10FE" w:rsidR="003D10FE" w:rsidP="003D10FE" w:rsidRDefault="003D10FE" w14:paraId="06D5BFED" w14:textId="42098D76">
      <w:pPr>
        <w:pStyle w:val="BodyText"/>
        <w:rPr>
          <w:lang w:val="sr-Latn-CS"/>
        </w:rPr>
      </w:pPr>
      <w:r w:rsidRPr="003D10FE">
        <w:rPr>
          <w:lang w:val="sr-Latn-CS"/>
        </w:rPr>
        <w:t xml:space="preserve">Za praćenje fizičke aktivnosti koristiće se </w:t>
      </w:r>
      <w:r w:rsidR="008F2220">
        <w:rPr>
          <w:lang w:val="sr-Latn-CS"/>
        </w:rPr>
        <w:t>GPS</w:t>
      </w:r>
      <w:r w:rsidRPr="003D10FE">
        <w:rPr>
          <w:lang w:val="sr-Latn-CS"/>
        </w:rPr>
        <w:t xml:space="preserve"> </w:t>
      </w:r>
      <w:r w:rsidR="00086C15">
        <w:rPr>
          <w:lang w:val="sr-Latn-CS"/>
        </w:rPr>
        <w:t xml:space="preserve">i akcelerometar </w:t>
      </w:r>
      <w:r w:rsidRPr="003D10FE">
        <w:rPr>
          <w:lang w:val="sr-Latn-CS"/>
        </w:rPr>
        <w:t>a podaci će se sinhronizovati sa serverom radi prikaza napretka korisnika i statistik</w:t>
      </w:r>
      <w:r w:rsidR="008F2220">
        <w:rPr>
          <w:lang w:val="sr-Latn-CS"/>
        </w:rPr>
        <w:t>e</w:t>
      </w:r>
      <w:r w:rsidRPr="003D10FE">
        <w:rPr>
          <w:lang w:val="sr-Latn-CS"/>
        </w:rPr>
        <w:t>.</w:t>
      </w:r>
    </w:p>
    <w:p w:rsidRPr="003372D3" w:rsidR="00206E1F" w:rsidP="003D10FE" w:rsidRDefault="003D10FE" w14:paraId="6D5F84C5" w14:textId="77777777">
      <w:pPr>
        <w:pStyle w:val="BodyText"/>
        <w:rPr>
          <w:lang w:val="sr-Latn-CS"/>
        </w:rPr>
      </w:pPr>
      <w:r w:rsidRPr="003D10FE">
        <w:rPr>
          <w:lang w:val="sr-Latn-CS"/>
        </w:rPr>
        <w:t>Korisnički interfejs biće optimizovan za lakoću korišćenja tokom kretanja, sa naglaskom na preglednost kvizova, mapa i statističkih podataka.</w:t>
      </w:r>
    </w:p>
    <w:p w:rsidRPr="003372D3" w:rsidR="00206E1F" w:rsidP="00E5055D" w:rsidRDefault="0006586C" w14:paraId="4BDA9675" w14:textId="77777777">
      <w:pPr>
        <w:pStyle w:val="BodyText"/>
        <w:ind w:left="851"/>
        <w:rPr>
          <w:lang w:val="sr-Latn-CS"/>
        </w:rPr>
      </w:pPr>
      <w:r>
        <w:rPr>
          <w:noProof/>
          <w:lang w:val="sr-Latn-CS"/>
        </w:rPr>
        <mc:AlternateContent>
          <mc:Choice Requires="wpg">
            <w:drawing>
              <wp:inline distT="0" distB="0" distL="0" distR="0" wp14:anchorId="7EC62DDC" wp14:editId="07777777">
                <wp:extent cx="5577840" cy="1543685"/>
                <wp:effectExtent l="9525" t="9525" r="13335" b="8890"/>
                <wp:docPr id="59482487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7840" cy="1543685"/>
                          <a:chOff x="2448" y="2688"/>
                          <a:chExt cx="8145" cy="1996"/>
                        </a:xfrm>
                      </wpg:grpSpPr>
                      <wps:wsp>
                        <wps:cNvPr id="210505506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704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08120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21" y="3244"/>
                            <a:ext cx="1080" cy="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13E4" w:rsidRDefault="008F2220" w14:paraId="36C74B78" w14:textId="77777777">
                              <w:pPr>
                                <w:jc w:val="center"/>
                                <w:rPr>
                                  <w:b/>
                                  <w:color w:val="9CC2E5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</w:rPr>
                                <w:t>TriviaGO mobilna aplikacija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3778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3064"/>
                            <a:ext cx="1872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13E4" w:rsidP="00AF6B06" w:rsidRDefault="005613E4" w14:paraId="61829076" w14:textId="77777777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:rsidR="005613E4" w:rsidP="00AF6B06" w:rsidRDefault="005613E4" w14:paraId="62162BBD" w14:textId="77777777">
                              <w:pPr>
                                <w:jc w:val="center"/>
                                <w:rPr>
                                  <w:b/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  <w:lang w:val="sr-Latn-CS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45890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688"/>
                            <a:ext cx="1953" cy="19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613E4" w:rsidP="00AF6B06" w:rsidRDefault="008F2220" w14:paraId="53A72FA9" w14:textId="77777777">
                              <w:pPr>
                                <w:pStyle w:val="BodyText2"/>
                                <w:rPr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color w:val="9CC2E5"/>
                                  <w:lang w:val="sr-Latn-CS"/>
                                </w:rPr>
                                <w:t>TriviaGO</w:t>
                              </w:r>
                              <w:r w:rsidR="00CF388E">
                                <w:rPr>
                                  <w:color w:val="9CC2E5"/>
                                  <w:lang w:val="sr-Latn-CS"/>
                                </w:rPr>
                                <w:t xml:space="preserve"> </w:t>
                              </w:r>
                              <w:r w:rsidR="005613E4">
                                <w:rPr>
                                  <w:color w:val="9CC2E5"/>
                                  <w:lang w:val="sr-Latn-CS"/>
                                </w:rPr>
                                <w:t xml:space="preserve">korisnici </w:t>
                              </w:r>
                            </w:p>
                            <w:p w:rsidR="005613E4" w:rsidRDefault="005613E4" w14:paraId="2BA226A1" w14:textId="77777777">
                              <w:pPr>
                                <w:rPr>
                                  <w:b/>
                                  <w:color w:val="9CC2E5"/>
                                  <w:lang w:val="sr-Latn-CS"/>
                                </w:rPr>
                              </w:pPr>
                            </w:p>
                            <w:p w:rsidR="005613E4" w:rsidRDefault="005613E4" w14:paraId="01D44E22" w14:textId="77777777">
                              <w:pPr>
                                <w:numPr>
                                  <w:ilvl w:val="0"/>
                                  <w:numId w:val="9"/>
                                </w:numPr>
                                <w:rPr>
                                  <w:b/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  <w:lang w:val="sr-Latn-CS"/>
                                </w:rPr>
                                <w:t>administrator</w:t>
                              </w:r>
                            </w:p>
                            <w:p w:rsidR="005613E4" w:rsidP="00F06298" w:rsidRDefault="008F2220" w14:paraId="45093417" w14:textId="77777777">
                              <w:pPr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  <w:lang w:val="sr-Latn-CS"/>
                                </w:rPr>
                                <w:t>podrška</w:t>
                              </w:r>
                            </w:p>
                            <w:p w:rsidR="00CF388E" w:rsidP="00F06298" w:rsidRDefault="008F2220" w14:paraId="7CE2A87E" w14:textId="77777777">
                              <w:pPr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  <w:lang w:val="sr-Latn-CS"/>
                                </w:rPr>
                                <w:t>pretplatnik</w:t>
                              </w:r>
                            </w:p>
                            <w:p w:rsidR="00CF388E" w:rsidP="00F06298" w:rsidRDefault="008F2220" w14:paraId="33FEB63D" w14:textId="77777777">
                              <w:pPr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  <w:lang w:val="sr-Latn-CS"/>
                                </w:rPr>
                                <w:t>kreator</w:t>
                              </w:r>
                            </w:p>
                            <w:p w:rsidR="00CF388E" w:rsidP="00F06298" w:rsidRDefault="008F2220" w14:paraId="3D0D9B8E" w14:textId="77777777">
                              <w:pPr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9CC2E5"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color w:val="9CC2E5"/>
                                  <w:lang w:val="sr-Latn-CS"/>
                                </w:rPr>
                                <w:t>verifikovani korisnik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46174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2033041" name="Lin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6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50A7079C">
              <v:group id="Group 26" style="width:439.2pt;height:121.55pt;mso-position-horizontal-relative:char;mso-position-vertical-relative:line" coordsize="8145,1996" coordorigin="2448,2688" o:spid="_x0000_s1026" w14:anchorId="7EC62D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">
                <v:oval id="Oval 3" style="position:absolute;left:5661;top:2704;width:1800;height:1800;visibility:visible;mso-wrap-style:square;v-text-anchor:top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style="position:absolute;left:6021;top:3244;width:1080;height:700;visibility:visible;mso-wrap-style:square;v-text-anchor:top" o:spid="_x0000_s1028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">
                  <v:textbox>
                    <w:txbxContent>
                      <w:p w:rsidR="005613E4" w:rsidRDefault="008F2220" w14:paraId="5106612B" w14:textId="77777777">
                        <w:pPr>
                          <w:jc w:val="center"/>
                          <w:rPr>
                            <w:b/>
                            <w:color w:val="9CC2E5"/>
                          </w:rPr>
                        </w:pPr>
                        <w:r>
                          <w:rPr>
                            <w:b/>
                            <w:color w:val="9CC2E5"/>
                          </w:rPr>
                          <w:t>TriviaGO mobilna aplikacija</w:t>
                        </w:r>
                      </w:p>
                    </w:txbxContent>
                  </v:textbox>
                </v:shape>
                <v:shape id="Text Box 6" style="position:absolute;left:8721;top:3064;width:1872;height:1080;visibility:visible;mso-wrap-style:square;v-text-anchor:top" o:spid="_x0000_s1029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">
                  <v:textbox>
                    <w:txbxContent>
                      <w:p w:rsidR="005613E4" w:rsidP="00AF6B06" w:rsidRDefault="005613E4" w14:paraId="17AD93B2" w14:textId="77777777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  <w:p w:rsidR="005613E4" w:rsidP="00AF6B06" w:rsidRDefault="005613E4" w14:paraId="5A7EF27B" w14:textId="77777777">
                        <w:pPr>
                          <w:jc w:val="center"/>
                          <w:rPr>
                            <w:b/>
                            <w:color w:val="9CC2E5"/>
                            <w:lang w:val="sr-Latn-CS"/>
                          </w:rPr>
                        </w:pPr>
                        <w:r>
                          <w:rPr>
                            <w:b/>
                            <w:color w:val="9CC2E5"/>
                            <w:lang w:val="sr-Latn-CS"/>
                          </w:rPr>
                          <w:t>DBMS</w:t>
                        </w:r>
                      </w:p>
                    </w:txbxContent>
                  </v:textbox>
                </v:shape>
                <v:shape id="Text Box 7" style="position:absolute;left:2448;top:2688;width:1953;height:1996;visibility:visible;mso-wrap-style:square;v-text-anchor:top" o:spid="_x0000_s1030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">
                  <v:textbox>
                    <w:txbxContent>
                      <w:p w:rsidR="005613E4" w:rsidP="00AF6B06" w:rsidRDefault="008F2220" w14:paraId="0AE48C49" w14:textId="77777777">
                        <w:pPr>
                          <w:pStyle w:val="BodyText2"/>
                          <w:rPr>
                            <w:color w:val="9CC2E5"/>
                            <w:lang w:val="sr-Latn-CS"/>
                          </w:rPr>
                        </w:pPr>
                        <w:r>
                          <w:rPr>
                            <w:color w:val="9CC2E5"/>
                            <w:lang w:val="sr-Latn-CS"/>
                          </w:rPr>
                          <w:t>TriviaGO</w:t>
                        </w:r>
                        <w:r w:rsidR="00CF388E">
                          <w:rPr>
                            <w:color w:val="9CC2E5"/>
                            <w:lang w:val="sr-Latn-CS"/>
                          </w:rPr>
                          <w:t xml:space="preserve"> </w:t>
                        </w:r>
                        <w:r w:rsidR="005613E4">
                          <w:rPr>
                            <w:color w:val="9CC2E5"/>
                            <w:lang w:val="sr-Latn-CS"/>
                          </w:rPr>
                          <w:t xml:space="preserve">korisnici </w:t>
                        </w:r>
                      </w:p>
                      <w:p w:rsidR="005613E4" w:rsidRDefault="005613E4" w14:paraId="0DE4B5B7" w14:textId="77777777">
                        <w:pPr>
                          <w:rPr>
                            <w:b/>
                            <w:color w:val="9CC2E5"/>
                            <w:lang w:val="sr-Latn-CS"/>
                          </w:rPr>
                        </w:pPr>
                      </w:p>
                      <w:p w:rsidR="005613E4" w:rsidRDefault="005613E4" w14:paraId="55899586" w14:textId="77777777">
                        <w:pPr>
                          <w:numPr>
                            <w:ilvl w:val="0"/>
                            <w:numId w:val="9"/>
                          </w:numPr>
                          <w:rPr>
                            <w:b/>
                            <w:color w:val="9CC2E5"/>
                            <w:lang w:val="sr-Latn-CS"/>
                          </w:rPr>
                        </w:pPr>
                        <w:r>
                          <w:rPr>
                            <w:b/>
                            <w:color w:val="9CC2E5"/>
                            <w:lang w:val="sr-Latn-CS"/>
                          </w:rPr>
                          <w:t>administrator</w:t>
                        </w:r>
                      </w:p>
                      <w:p w:rsidR="005613E4" w:rsidP="00F06298" w:rsidRDefault="008F2220" w14:paraId="75CA89F0" w14:textId="77777777">
                        <w:pPr>
                          <w:numPr>
                            <w:ilvl w:val="0"/>
                            <w:numId w:val="9"/>
                          </w:numPr>
                          <w:rPr>
                            <w:color w:val="9CC2E5"/>
                            <w:lang w:val="sr-Latn-CS"/>
                          </w:rPr>
                        </w:pPr>
                        <w:r>
                          <w:rPr>
                            <w:b/>
                            <w:color w:val="9CC2E5"/>
                            <w:lang w:val="sr-Latn-CS"/>
                          </w:rPr>
                          <w:t>podrška</w:t>
                        </w:r>
                      </w:p>
                      <w:p w:rsidR="00CF388E" w:rsidP="00F06298" w:rsidRDefault="008F2220" w14:paraId="66B8D6F0" w14:textId="77777777">
                        <w:pPr>
                          <w:numPr>
                            <w:ilvl w:val="0"/>
                            <w:numId w:val="9"/>
                          </w:numPr>
                          <w:rPr>
                            <w:color w:val="9CC2E5"/>
                            <w:lang w:val="sr-Latn-CS"/>
                          </w:rPr>
                        </w:pPr>
                        <w:r>
                          <w:rPr>
                            <w:b/>
                            <w:color w:val="9CC2E5"/>
                            <w:lang w:val="sr-Latn-CS"/>
                          </w:rPr>
                          <w:t>pretplatnik</w:t>
                        </w:r>
                      </w:p>
                      <w:p w:rsidR="00CF388E" w:rsidP="00F06298" w:rsidRDefault="008F2220" w14:paraId="795D7C45" w14:textId="77777777">
                        <w:pPr>
                          <w:numPr>
                            <w:ilvl w:val="0"/>
                            <w:numId w:val="9"/>
                          </w:numPr>
                          <w:rPr>
                            <w:color w:val="9CC2E5"/>
                            <w:lang w:val="sr-Latn-CS"/>
                          </w:rPr>
                        </w:pPr>
                        <w:r>
                          <w:rPr>
                            <w:b/>
                            <w:color w:val="9CC2E5"/>
                            <w:lang w:val="sr-Latn-CS"/>
                          </w:rPr>
                          <w:t>kreator</w:t>
                        </w:r>
                      </w:p>
                      <w:p w:rsidR="00CF388E" w:rsidP="00F06298" w:rsidRDefault="008F2220" w14:paraId="66EBF520" w14:textId="77777777">
                        <w:pPr>
                          <w:numPr>
                            <w:ilvl w:val="0"/>
                            <w:numId w:val="9"/>
                          </w:numPr>
                          <w:rPr>
                            <w:color w:val="9CC2E5"/>
                            <w:lang w:val="sr-Latn-CS"/>
                          </w:rPr>
                        </w:pPr>
                        <w:r>
                          <w:rPr>
                            <w:b/>
                            <w:color w:val="9CC2E5"/>
                            <w:lang w:val="sr-Latn-CS"/>
                          </w:rPr>
                          <w:t>verifikovani korisnik</w:t>
                        </w:r>
                      </w:p>
                    </w:txbxContent>
                  </v:textbox>
                </v:shape>
                <v:line id="Line 8" style="position:absolute;visibility:visible;mso-wrap-style:square" o:spid="_x0000_s1031" o:connectortype="straight" from="4401,3604" to="5661,3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">
                  <v:stroke startarrow="block" endarrow="block"/>
                </v:line>
                <v:line id="Line 11" style="position:absolute;flip:x y;visibility:visible;mso-wrap-style:square" o:spid="_x0000_s1032" o:connectortype="straight" from="7461,3604" to="8721,3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">
                  <v:stroke startarrow="block" endarrow="block"/>
                </v:line>
                <w10:anchorlock/>
              </v:group>
            </w:pict>
          </mc:Fallback>
        </mc:AlternateContent>
      </w:r>
    </w:p>
    <w:p w:rsidR="00AF6B06" w:rsidP="00D44844" w:rsidRDefault="00AF6B06" w14:paraId="66204FF1" w14:textId="77777777">
      <w:pPr>
        <w:pStyle w:val="BodyText"/>
        <w:jc w:val="center"/>
        <w:rPr>
          <w:rFonts w:ascii="Arial" w:hAnsi="Arial"/>
          <w:b/>
          <w:lang w:val="sr-Latn-CS"/>
        </w:rPr>
      </w:pPr>
    </w:p>
    <w:p w:rsidRPr="003372D3" w:rsidR="00206E1F" w:rsidP="00D44844" w:rsidRDefault="00D44844" w14:paraId="087346F1" w14:textId="77777777">
      <w:pPr>
        <w:pStyle w:val="BodyText"/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Slika</w:t>
      </w:r>
      <w:r w:rsidRPr="003372D3" w:rsidR="00206E1F">
        <w:rPr>
          <w:rFonts w:ascii="Arial" w:hAnsi="Arial"/>
          <w:b/>
          <w:lang w:val="sr-Latn-CS"/>
        </w:rPr>
        <w:t xml:space="preserve"> 6.1.1</w:t>
      </w:r>
      <w:r>
        <w:rPr>
          <w:rFonts w:ascii="Arial" w:hAnsi="Arial"/>
          <w:b/>
          <w:lang w:val="sr-Latn-CS"/>
        </w:rPr>
        <w:t>.</w:t>
      </w:r>
      <w:r w:rsidRPr="003372D3" w:rsidR="00206E1F">
        <w:rPr>
          <w:rFonts w:ascii="Arial" w:hAnsi="Arial"/>
          <w:b/>
          <w:lang w:val="sr-Latn-CS"/>
        </w:rPr>
        <w:t xml:space="preserve"> </w:t>
      </w:r>
      <w:r>
        <w:rPr>
          <w:rFonts w:ascii="Arial" w:hAnsi="Arial"/>
          <w:b/>
          <w:lang w:val="sr-Latn-CS"/>
        </w:rPr>
        <w:t xml:space="preserve">Kontekst sistema </w:t>
      </w:r>
      <w:r w:rsidR="008F2220">
        <w:rPr>
          <w:b/>
          <w:lang w:val="sr-Latn-CS"/>
        </w:rPr>
        <w:t>TriviaGO</w:t>
      </w:r>
    </w:p>
    <w:p w:rsidR="00AF6B06" w:rsidP="00AF6B06" w:rsidRDefault="00AF6B06" w14:paraId="2DBF0D7D" w14:textId="77777777">
      <w:pPr>
        <w:pStyle w:val="BodyText"/>
        <w:rPr>
          <w:b/>
        </w:rPr>
      </w:pPr>
    </w:p>
    <w:p w:rsidR="00AF6B06" w:rsidP="00D44844" w:rsidRDefault="0006586C" w14:paraId="6B62F1B3" w14:textId="77777777">
      <w:pPr>
        <w:pStyle w:val="BodyText"/>
        <w:jc w:val="center"/>
        <w:rPr>
          <w:rFonts w:ascii="Arial" w:hAnsi="Arial"/>
          <w:b/>
          <w:lang w:val="sr-Latn-CS"/>
        </w:rPr>
      </w:pPr>
      <w:r w:rsidRPr="00786CA7">
        <w:rPr>
          <w:rFonts w:ascii="Arial" w:hAnsi="Arial"/>
          <w:b/>
          <w:noProof/>
          <w:lang w:val="sr-Latn-CS"/>
        </w:rPr>
        <w:drawing>
          <wp:inline distT="0" distB="0" distL="0" distR="0" wp14:anchorId="24988811" wp14:editId="07777777">
            <wp:extent cx="4581525" cy="27527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E1F" w:rsidP="00D44844" w:rsidRDefault="00D44844" w14:paraId="7C24C913" w14:textId="77777777">
      <w:pPr>
        <w:pStyle w:val="BodyText"/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Slika</w:t>
      </w:r>
      <w:r w:rsidRPr="003372D3" w:rsidR="00206E1F">
        <w:rPr>
          <w:rFonts w:ascii="Arial" w:hAnsi="Arial"/>
          <w:b/>
          <w:lang w:val="sr-Latn-CS"/>
        </w:rPr>
        <w:t xml:space="preserve"> 6.1.2</w:t>
      </w:r>
      <w:r>
        <w:rPr>
          <w:rFonts w:ascii="Arial" w:hAnsi="Arial"/>
          <w:b/>
          <w:lang w:val="sr-Latn-CS"/>
        </w:rPr>
        <w:t>.</w:t>
      </w:r>
      <w:r w:rsidRPr="003372D3" w:rsidR="00206E1F">
        <w:rPr>
          <w:rFonts w:ascii="Arial" w:hAnsi="Arial"/>
          <w:b/>
          <w:lang w:val="sr-Latn-CS"/>
        </w:rPr>
        <w:t xml:space="preserve"> </w:t>
      </w:r>
      <w:r>
        <w:rPr>
          <w:rFonts w:ascii="Arial" w:hAnsi="Arial"/>
          <w:b/>
          <w:lang w:val="sr-Latn-CS"/>
        </w:rPr>
        <w:t xml:space="preserve">Pregled sistema </w:t>
      </w:r>
      <w:r w:rsidR="008F2220">
        <w:rPr>
          <w:b/>
          <w:lang w:val="sr-Latn-CS"/>
        </w:rPr>
        <w:t>TriviaGO</w:t>
      </w:r>
    </w:p>
    <w:p w:rsidRPr="003372D3" w:rsidR="00AF6B06" w:rsidP="00D44844" w:rsidRDefault="00AF6B06" w14:paraId="02F2C34E" w14:textId="77777777">
      <w:pPr>
        <w:pStyle w:val="BodyText"/>
        <w:jc w:val="center"/>
        <w:rPr>
          <w:rFonts w:ascii="Arial" w:hAnsi="Arial"/>
          <w:b/>
          <w:lang w:val="sr-Latn-CS"/>
        </w:rPr>
      </w:pPr>
    </w:p>
    <w:p w:rsidRPr="003372D3" w:rsidR="00206E1F" w:rsidP="00AD5931" w:rsidRDefault="00D44844" w14:paraId="28A53F54" w14:textId="77777777">
      <w:pPr>
        <w:pStyle w:val="Heading2"/>
        <w:rPr>
          <w:lang w:val="sr-Latn-CS"/>
        </w:rPr>
      </w:pPr>
      <w:bookmarkStart w:name="_Toc3235568" w:id="31"/>
      <w:bookmarkStart w:name="_Toc204249194" w:id="32"/>
      <w:r>
        <w:rPr>
          <w:lang w:val="sr-Latn-CS"/>
        </w:rPr>
        <w:t xml:space="preserve">Pregled </w:t>
      </w:r>
      <w:r w:rsidR="00B849B5">
        <w:rPr>
          <w:lang w:val="sr-Latn-CS"/>
        </w:rPr>
        <w:t>mogućnosti</w:t>
      </w:r>
      <w:bookmarkEnd w:id="31"/>
      <w:bookmarkEnd w:id="32"/>
    </w:p>
    <w:p w:rsidRPr="003372D3" w:rsidR="00206E1F" w:rsidRDefault="00572AAF" w14:paraId="680A4E5D" w14:textId="298A8083">
      <w:pPr>
        <w:pStyle w:val="BodyText"/>
        <w:rPr>
          <w:lang w:val="sr-Latn-CS"/>
        </w:rPr>
      </w:pPr>
      <w:r w:rsidRPr="00572AAF">
        <w:rPr>
          <w:lang w:val="sr-Latn-CS"/>
        </w:rPr>
        <w:t>Tabela u ovom odeljku identifikuje osnovne mogućnosti TriviaGO sistema u pogledu prednosti koje nudi i funkcionalnosti koje te prednosti ostvaruju. Dodatni opis funkcionalnih zahteva dat je u odeljku 7 ovog dokumenta.</w:t>
      </w:r>
    </w:p>
    <w:tbl>
      <w:tblPr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Pr="003372D3" w:rsidR="00206E1F" w14:paraId="771FE4F9" w14:textId="77777777">
        <w:tc>
          <w:tcPr>
            <w:tcW w:w="4230" w:type="dxa"/>
          </w:tcPr>
          <w:p w:rsidRPr="003372D3" w:rsidR="00206E1F" w:rsidRDefault="0074590A" w14:paraId="2A9916DA" w14:textId="77777777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Prednosti</w:t>
            </w:r>
          </w:p>
        </w:tc>
        <w:tc>
          <w:tcPr>
            <w:tcW w:w="4518" w:type="dxa"/>
          </w:tcPr>
          <w:p w:rsidRPr="003372D3" w:rsidR="00206E1F" w:rsidRDefault="0074590A" w14:paraId="4BFF7E90" w14:textId="77777777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Funkcionalnosti</w:t>
            </w:r>
          </w:p>
        </w:tc>
      </w:tr>
      <w:tr w:rsidRPr="00662734" w:rsidR="00206E1F" w14:paraId="03DB7125" w14:textId="77777777">
        <w:tc>
          <w:tcPr>
            <w:tcW w:w="4230" w:type="dxa"/>
          </w:tcPr>
          <w:p w:rsidRPr="003372D3" w:rsidR="00206E1F" w:rsidP="002877FD" w:rsidRDefault="00572AAF" w14:paraId="43A7F4F4" w14:textId="79BDB469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rPr>
                <w:lang w:val="sr-Latn-CS"/>
              </w:rPr>
              <w:t>Centralizovana evidencija podataka o statistikama i napretku korisnika</w:t>
            </w:r>
          </w:p>
        </w:tc>
        <w:tc>
          <w:tcPr>
            <w:tcW w:w="4518" w:type="dxa"/>
          </w:tcPr>
          <w:p w:rsidRPr="00572AAF" w:rsidR="00A12200" w:rsidP="00A12200" w:rsidRDefault="00572AAF" w14:paraId="296FEF7D" w14:textId="4F063F56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rPr>
                <w:lang w:val="sr-Latn-CS"/>
              </w:rPr>
              <w:t>Prikaz statistika za određenog korisnika koji se kreće i rešava kvizove – uključujući broj pređenih ruta, broj tačnih odgovora i ukupno vreme učenja u pokretu.</w:t>
            </w:r>
          </w:p>
        </w:tc>
      </w:tr>
      <w:tr w:rsidRPr="003372D3" w:rsidR="00206E1F" w14:paraId="11805515" w14:textId="77777777">
        <w:tc>
          <w:tcPr>
            <w:tcW w:w="4230" w:type="dxa"/>
          </w:tcPr>
          <w:p w:rsidR="00206E1F" w:rsidP="002877FD" w:rsidRDefault="00572AAF" w14:paraId="02225258" w14:textId="77777777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rPr>
                <w:lang w:val="sr-Latn-CS"/>
              </w:rPr>
              <w:t>Centralizovana evidencija edukativnog sadržaja i kvizova</w:t>
            </w:r>
          </w:p>
          <w:p w:rsidRPr="003372D3" w:rsidR="00572AAF" w:rsidP="002877FD" w:rsidRDefault="00572AAF" w14:paraId="48D76F89" w14:textId="1E84DA85">
            <w:pPr>
              <w:pStyle w:val="BodyText"/>
              <w:spacing w:after="0"/>
              <w:ind w:left="0"/>
              <w:rPr>
                <w:lang w:val="sr-Latn-CS"/>
              </w:rPr>
            </w:pPr>
          </w:p>
        </w:tc>
        <w:tc>
          <w:tcPr>
            <w:tcW w:w="4518" w:type="dxa"/>
          </w:tcPr>
          <w:p w:rsidRPr="003372D3" w:rsidR="0048189A" w:rsidP="00D61C91" w:rsidRDefault="00572AAF" w14:paraId="33210BBC" w14:textId="15F4A125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rPr>
                <w:lang w:val="sr-Latn-CS"/>
              </w:rPr>
              <w:t>Prikaz svih dostupnih kvizova i njihovih detalja (npr. teme, broj pitanja, vreme rešavanja).</w:t>
            </w:r>
          </w:p>
        </w:tc>
      </w:tr>
      <w:tr w:rsidRPr="003372D3" w:rsidR="00206E1F" w14:paraId="3530EE46" w14:textId="77777777">
        <w:tc>
          <w:tcPr>
            <w:tcW w:w="4230" w:type="dxa"/>
          </w:tcPr>
          <w:p w:rsidR="00206E1F" w:rsidP="002877FD" w:rsidRDefault="00572AAF" w14:paraId="300E4C2B" w14:textId="77777777">
            <w:pPr>
              <w:pStyle w:val="BodyText"/>
              <w:spacing w:after="0"/>
              <w:ind w:left="0"/>
            </w:pPr>
            <w:r w:rsidRPr="00572AAF">
              <w:t>Transparentnost i jednostavnost za profesore i kreatore sadržaja</w:t>
            </w:r>
          </w:p>
          <w:p w:rsidRPr="003372D3" w:rsidR="00572AAF" w:rsidP="002877FD" w:rsidRDefault="00572AAF" w14:paraId="3939AA9B" w14:textId="1FF3C9F5">
            <w:pPr>
              <w:pStyle w:val="BodyText"/>
              <w:spacing w:after="0"/>
              <w:ind w:left="0"/>
              <w:rPr>
                <w:lang w:val="sr-Latn-CS"/>
              </w:rPr>
            </w:pPr>
          </w:p>
        </w:tc>
        <w:tc>
          <w:tcPr>
            <w:tcW w:w="4518" w:type="dxa"/>
          </w:tcPr>
          <w:p w:rsidRPr="003372D3" w:rsidR="00206E1F" w:rsidP="00A12200" w:rsidRDefault="00572AAF" w14:paraId="7194DBDC" w14:textId="253E16C4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t>Prikaz i uređivanje kvizova, pregled uspeha učenika, izvoz statistika.</w:t>
            </w:r>
          </w:p>
        </w:tc>
      </w:tr>
      <w:tr w:rsidRPr="00572AAF" w:rsidR="00206E1F" w14:paraId="15BAD5DD" w14:textId="77777777">
        <w:tc>
          <w:tcPr>
            <w:tcW w:w="4230" w:type="dxa"/>
          </w:tcPr>
          <w:p w:rsidRPr="003372D3" w:rsidR="00206E1F" w:rsidRDefault="00572AAF" w14:paraId="5E35960D" w14:textId="080E9ABF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t>Učenje u pokretu bez mogućnosti zloupotrebe</w:t>
            </w:r>
          </w:p>
        </w:tc>
        <w:tc>
          <w:tcPr>
            <w:tcW w:w="4518" w:type="dxa"/>
          </w:tcPr>
          <w:p w:rsidRPr="00572AAF" w:rsidR="00572AAF" w:rsidRDefault="00572AAF" w14:paraId="769D0D3C" w14:textId="1136B7C5">
            <w:pPr>
              <w:pStyle w:val="BodyText"/>
              <w:spacing w:after="0"/>
              <w:ind w:left="0"/>
              <w:rPr>
                <w:lang w:val="sr-Latn-CS"/>
              </w:rPr>
            </w:pPr>
            <w:r w:rsidRPr="00572AAF">
              <w:t>Detekcija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kretanja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pomo</w:t>
            </w:r>
            <w:r w:rsidRPr="00572AAF">
              <w:rPr>
                <w:lang w:val="sr-Latn-CS"/>
              </w:rPr>
              <w:t>ć</w:t>
            </w:r>
            <w:r w:rsidRPr="00572AAF">
              <w:t>u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GPS</w:t>
            </w:r>
            <w:r w:rsidRPr="00572AAF">
              <w:rPr>
                <w:lang w:val="sr-Latn-CS"/>
              </w:rPr>
              <w:t>-</w:t>
            </w:r>
            <w:r w:rsidRPr="00572AAF">
              <w:t>a</w:t>
            </w:r>
            <w:r w:rsidRPr="00572AAF">
              <w:rPr>
                <w:lang w:val="sr-Latn-CS"/>
              </w:rPr>
              <w:t xml:space="preserve"> </w:t>
            </w:r>
            <w:r w:rsidRPr="00086C15">
              <w:t>i</w:t>
            </w:r>
            <w:r w:rsidRPr="00086C15">
              <w:rPr>
                <w:lang w:val="sr-Latn-CS"/>
              </w:rPr>
              <w:t xml:space="preserve"> </w:t>
            </w:r>
            <w:r w:rsidRPr="00086C15">
              <w:t>akcelerometra</w:t>
            </w:r>
            <w:r w:rsidRPr="00572AAF">
              <w:rPr>
                <w:lang w:val="sr-Latn-CS"/>
              </w:rPr>
              <w:t xml:space="preserve"> – </w:t>
            </w:r>
            <w:r w:rsidRPr="00572AAF">
              <w:t>onemogu</w:t>
            </w:r>
            <w:r w:rsidRPr="00572AAF">
              <w:rPr>
                <w:lang w:val="sr-Latn-CS"/>
              </w:rPr>
              <w:t>ć</w:t>
            </w:r>
            <w:r w:rsidRPr="00572AAF">
              <w:t>eno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re</w:t>
            </w:r>
            <w:r w:rsidRPr="00572AAF">
              <w:rPr>
                <w:lang w:val="sr-Latn-CS"/>
              </w:rPr>
              <w:t>š</w:t>
            </w:r>
            <w:r w:rsidRPr="00572AAF">
              <w:t>avanje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kviza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ako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korisnik</w:t>
            </w:r>
            <w:r w:rsidRPr="00572AAF">
              <w:rPr>
                <w:lang w:val="sr-Latn-CS"/>
              </w:rPr>
              <w:t xml:space="preserve"> </w:t>
            </w:r>
            <w:r w:rsidRPr="00572AAF">
              <w:t>miruje</w:t>
            </w:r>
          </w:p>
        </w:tc>
      </w:tr>
    </w:tbl>
    <w:p w:rsidRPr="003372D3" w:rsidR="00206E1F" w:rsidP="001D5CE1" w:rsidRDefault="00206E1F" w14:paraId="54CD245A" w14:textId="77777777">
      <w:pPr>
        <w:pStyle w:val="BodyText"/>
        <w:ind w:left="0"/>
        <w:rPr>
          <w:lang w:val="sr-Latn-CS"/>
        </w:rPr>
      </w:pPr>
    </w:p>
    <w:p w:rsidR="00657B65" w:rsidP="00657B65" w:rsidRDefault="00D44844" w14:paraId="30C273E4" w14:textId="6B8524F1">
      <w:pPr>
        <w:pStyle w:val="Heading2"/>
        <w:rPr>
          <w:lang w:val="sr-Latn-CS"/>
        </w:rPr>
      </w:pPr>
      <w:bookmarkStart w:name="_Toc3235569" w:id="33"/>
      <w:bookmarkStart w:name="_Toc204249195" w:id="34"/>
      <w:r>
        <w:rPr>
          <w:lang w:val="sr-Latn-CS"/>
        </w:rPr>
        <w:t>Pretpostavke i zavisnosti</w:t>
      </w:r>
      <w:bookmarkStart w:name="_Toc3235570" w:id="35"/>
      <w:bookmarkEnd w:id="33"/>
      <w:bookmarkEnd w:id="34"/>
      <w:r w:rsidR="00657B65">
        <w:rPr>
          <w:lang w:val="sr-Latn-CS"/>
        </w:rPr>
        <w:t xml:space="preserve"> </w:t>
      </w:r>
      <w:r w:rsidRPr="00657B65" w:rsidR="00657B65">
        <w:rPr>
          <w:lang w:val="sr-Latn-CS"/>
        </w:rPr>
        <w:t xml:space="preserve"> </w:t>
      </w:r>
    </w:p>
    <w:p w:rsidRPr="00657B65" w:rsidR="00657B65" w:rsidP="00657B65" w:rsidRDefault="00657B65" w14:paraId="1EA0B263" w14:textId="77777777">
      <w:pPr>
        <w:ind w:firstLine="720"/>
        <w:rPr>
          <w:lang w:val="sr-Latn-CS"/>
        </w:rPr>
      </w:pPr>
      <w:r w:rsidRPr="00657B65">
        <w:rPr>
          <w:lang w:val="sr-Latn-CS"/>
        </w:rPr>
        <w:t>TriviaGO aplikacija, kao mobilni sistem sa podrškom za Firebase, zavisi od:</w:t>
      </w:r>
    </w:p>
    <w:p w:rsidRPr="00657B65" w:rsidR="00657B65" w:rsidP="00657B65" w:rsidRDefault="00657B65" w14:paraId="15E854F0" w14:textId="2E410BAE">
      <w:pPr>
        <w:ind w:left="720" w:firstLine="720"/>
        <w:rPr>
          <w:lang w:val="sr-Latn-CS"/>
        </w:rPr>
      </w:pPr>
      <w:r>
        <w:rPr>
          <w:lang w:val="sr-Latn-CS"/>
        </w:rPr>
        <w:t>-</w:t>
      </w:r>
      <w:r w:rsidRPr="00657B65">
        <w:rPr>
          <w:lang w:val="sr-Latn-CS"/>
        </w:rPr>
        <w:t>Podrške mobilnih operativnih sistema – Android.</w:t>
      </w:r>
    </w:p>
    <w:p w:rsidRPr="00657B65" w:rsidR="00657B65" w:rsidP="00657B65" w:rsidRDefault="00657B65" w14:paraId="0D0F2DEB" w14:textId="69E38683">
      <w:pPr>
        <w:ind w:left="720" w:firstLine="720"/>
        <w:rPr>
          <w:lang w:val="sr-Latn-CS"/>
        </w:rPr>
      </w:pPr>
      <w:r>
        <w:rPr>
          <w:lang w:val="sr-Latn-CS"/>
        </w:rPr>
        <w:t>-</w:t>
      </w:r>
      <w:r w:rsidRPr="00657B65">
        <w:rPr>
          <w:lang w:val="sr-Latn-CS"/>
        </w:rPr>
        <w:t>Firebase servisa – Authentication, Firestore, Storage i Functions.</w:t>
      </w:r>
    </w:p>
    <w:p w:rsidRPr="00657B65" w:rsidR="00657B65" w:rsidP="00657B65" w:rsidRDefault="00657B65" w14:paraId="1A6142BA" w14:textId="5B3DB8B3">
      <w:pPr>
        <w:ind w:left="720" w:firstLine="720"/>
        <w:rPr>
          <w:lang w:val="sr-Latn-CS"/>
        </w:rPr>
      </w:pPr>
      <w:r>
        <w:rPr>
          <w:lang w:val="sr-Latn-CS"/>
        </w:rPr>
        <w:t>-</w:t>
      </w:r>
      <w:r w:rsidRPr="00657B65">
        <w:rPr>
          <w:lang w:val="sr-Latn-CS"/>
        </w:rPr>
        <w:t>Internet konekcije – za sinhronizaciju podataka i statistike u realnom vremenu.</w:t>
      </w:r>
    </w:p>
    <w:p w:rsidRPr="00657B65" w:rsidR="00657B65" w:rsidP="00657B65" w:rsidRDefault="00657B65" w14:paraId="20498F72" w14:textId="50FB7ED6">
      <w:pPr>
        <w:ind w:left="720" w:firstLine="720"/>
        <w:rPr>
          <w:lang w:val="sr-Latn-CS"/>
        </w:rPr>
      </w:pPr>
      <w:r>
        <w:rPr>
          <w:lang w:val="sr-Latn-CS"/>
        </w:rPr>
        <w:t>-</w:t>
      </w:r>
      <w:r w:rsidRPr="00657B65">
        <w:rPr>
          <w:lang w:val="sr-Latn-CS"/>
        </w:rPr>
        <w:t xml:space="preserve">Senzora uređaja – GPS </w:t>
      </w:r>
      <w:r w:rsidRPr="00086C15">
        <w:rPr>
          <w:lang w:val="sr-Latn-CS"/>
        </w:rPr>
        <w:t>i akcelerometar</w:t>
      </w:r>
      <w:r w:rsidRPr="00657B65">
        <w:rPr>
          <w:lang w:val="sr-Latn-CS"/>
        </w:rPr>
        <w:t xml:space="preserve"> za praćenje kretanja korisnika.</w:t>
      </w:r>
    </w:p>
    <w:p w:rsidRPr="00657B65" w:rsidR="00657B65" w:rsidP="00657B65" w:rsidRDefault="00657B65" w14:paraId="76BB5386" w14:textId="585F097A">
      <w:pPr>
        <w:ind w:left="720" w:firstLine="720"/>
        <w:rPr>
          <w:lang w:val="sr-Latn-CS"/>
        </w:rPr>
      </w:pPr>
      <w:r>
        <w:rPr>
          <w:lang w:val="sr-Latn-CS"/>
        </w:rPr>
        <w:t>-</w:t>
      </w:r>
      <w:r w:rsidRPr="00657B65">
        <w:rPr>
          <w:lang w:val="sr-Latn-CS"/>
        </w:rPr>
        <w:t>Firebase SDK – za komunikaciju između aplikacije i backend-a.</w:t>
      </w:r>
    </w:p>
    <w:p w:rsidR="00206E1F" w:rsidP="00AD5931" w:rsidRDefault="00D44844" w14:paraId="03492230" w14:textId="77777777">
      <w:pPr>
        <w:pStyle w:val="Heading2"/>
        <w:rPr>
          <w:lang w:val="sr-Latn-CS"/>
        </w:rPr>
      </w:pPr>
      <w:bookmarkStart w:name="_Toc204249196" w:id="36"/>
      <w:r>
        <w:rPr>
          <w:lang w:val="sr-Latn-CS"/>
        </w:rPr>
        <w:t>Cena</w:t>
      </w:r>
      <w:bookmarkEnd w:id="35"/>
      <w:bookmarkEnd w:id="36"/>
    </w:p>
    <w:p w:rsidRPr="00657B65" w:rsidR="00657B65" w:rsidP="00657B65" w:rsidRDefault="00657B65" w14:paraId="79DC730A" w14:textId="095C0C74">
      <w:pPr>
        <w:ind w:left="720"/>
        <w:rPr>
          <w:lang w:val="sr-Latn-CS"/>
        </w:rPr>
      </w:pPr>
      <w:r w:rsidRPr="00657B65">
        <w:rPr>
          <w:lang w:val="sr-Latn-CS"/>
        </w:rPr>
        <w:t>TriviaGO sistem koristi Firebase infrastrukturu, koja omogućava skaliranje i pristupačnu cenu razvoja. Osnovna verzija sistema može funkcionisati u okviru besplatnog Firebase plana, dok napredne funkcije (npr. Cloud Functions, veći broj korisnika) zahtevaju prelazak na plaćene nivoe. Ukupna početna procena razvoja sistema ne premašuje 250.000 dinara.</w:t>
      </w:r>
    </w:p>
    <w:p w:rsidRPr="003372D3" w:rsidR="00206E1F" w:rsidP="00AD5931" w:rsidRDefault="00D44844" w14:paraId="5347307D" w14:textId="44A9BDCE">
      <w:pPr>
        <w:pStyle w:val="Heading2"/>
        <w:rPr>
          <w:lang w:val="sr-Latn-CS"/>
        </w:rPr>
      </w:pPr>
      <w:bookmarkStart w:name="_Toc3235571" w:id="37"/>
      <w:bookmarkStart w:name="_Toc204249197" w:id="38"/>
      <w:r>
        <w:rPr>
          <w:lang w:val="sr-Latn-CS"/>
        </w:rPr>
        <w:t>Licenciranje i instalacija</w:t>
      </w:r>
      <w:bookmarkEnd w:id="37"/>
      <w:bookmarkEnd w:id="38"/>
    </w:p>
    <w:p w:rsidRPr="00662734" w:rsidR="00572AAF" w:rsidP="00662734" w:rsidRDefault="00572AAF" w14:paraId="39D5B74B" w14:textId="5B752B48">
      <w:pPr>
        <w:pStyle w:val="BodyText"/>
      </w:pPr>
      <w:r w:rsidRPr="00572AAF">
        <w:t>TriviaGO aplikacija se distribuira preko Google Play Store platform</w:t>
      </w:r>
      <w:r w:rsidR="00662734">
        <w:t>e</w:t>
      </w:r>
      <w:r w:rsidRPr="00572AAF">
        <w:t xml:space="preserve">. Instalacija se vrši standardno putem mobilnih prodavnica. Sistem koristi Firebase cloud servis, tako da ne zahteva lokalnu instalaciju servera. </w:t>
      </w:r>
    </w:p>
    <w:p w:rsidRPr="00662734" w:rsidR="00160345" w:rsidP="00160345" w:rsidRDefault="00160345" w14:paraId="00F172AC" w14:textId="77777777">
      <w:pPr>
        <w:pStyle w:val="Heading1"/>
        <w:numPr>
          <w:ilvl w:val="0"/>
          <w:numId w:val="6"/>
        </w:numPr>
        <w:rPr>
          <w:sz w:val="20"/>
          <w:szCs w:val="20"/>
          <w:lang w:val="sr-Latn-CS"/>
        </w:rPr>
      </w:pPr>
      <w:bookmarkStart w:name="_Toc3235572" w:id="39"/>
      <w:bookmarkStart w:name="_Toc204249198" w:id="40"/>
      <w:r w:rsidRPr="00662734">
        <w:rPr>
          <w:sz w:val="20"/>
          <w:szCs w:val="20"/>
          <w:lang w:val="sr-Latn-CS"/>
        </w:rPr>
        <w:t>Funkcionalni zahtevi</w:t>
      </w:r>
      <w:bookmarkEnd w:id="39"/>
      <w:bookmarkEnd w:id="40"/>
    </w:p>
    <w:p w:rsidRPr="003372D3" w:rsidR="00662734" w:rsidP="001D5CE1" w:rsidRDefault="00572AAF" w14:paraId="00370B56" w14:textId="48B41B01">
      <w:pPr>
        <w:pStyle w:val="BodyText"/>
        <w:rPr>
          <w:lang w:val="sr-Latn-CS"/>
        </w:rPr>
      </w:pPr>
      <w:r w:rsidRPr="00572AAF">
        <w:t>U ovom odeljku su definisane osnovne funkcionalnosti TriviaGO sistema. Opisane funkcionalnosti predstavljaju ključne segmente koje je potrebno implementirati da bi se zadovoljile potrebe krajnjih korisnika i kreatora sadržaja.</w:t>
      </w:r>
      <w:r w:rsidRPr="003372D3" w:rsidR="00160345">
        <w:rPr>
          <w:lang w:val="sr-Latn-CS"/>
        </w:rPr>
        <w:t xml:space="preserve"> </w:t>
      </w:r>
    </w:p>
    <w:p w:rsidRPr="003372D3" w:rsidR="00160345" w:rsidP="001D5CE1" w:rsidRDefault="00160345" w14:paraId="25EF3BC4" w14:textId="77777777">
      <w:pPr>
        <w:pStyle w:val="Heading2"/>
        <w:numPr>
          <w:ilvl w:val="1"/>
          <w:numId w:val="6"/>
        </w:numPr>
        <w:spacing w:after="0"/>
        <w:rPr>
          <w:lang w:val="sr-Latn-CS"/>
        </w:rPr>
      </w:pPr>
      <w:bookmarkStart w:name="_Toc3235573" w:id="41"/>
      <w:bookmarkStart w:name="_Toc204249199" w:id="42"/>
      <w:r w:rsidRPr="00254CBE">
        <w:rPr>
          <w:lang w:val="sr-Latn-CS"/>
        </w:rPr>
        <w:t>Prijavljivanje na sistem</w:t>
      </w:r>
      <w:bookmarkEnd w:id="41"/>
      <w:bookmarkEnd w:id="42"/>
    </w:p>
    <w:p w:rsidRPr="00572AAF" w:rsidR="00572AAF" w:rsidP="001D5CE1" w:rsidRDefault="00C22424" w14:paraId="5DF7C0AE" w14:textId="5FA47F4F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572AAF" w:rsidR="00572AAF">
        <w:rPr>
          <w:lang w:val="sr-Latn-CS"/>
        </w:rPr>
        <w:t>Korisnici se prijavljuju putem Firebase Authentication sistema koristeći e-mail, Google nalog ili druge podržane metode.</w:t>
      </w:r>
    </w:p>
    <w:p w:rsidRPr="00572AAF" w:rsidR="00572AAF" w:rsidP="001D5CE1" w:rsidRDefault="00C22424" w14:paraId="3463A6D2" w14:textId="465901BD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572AAF" w:rsidR="00572AAF">
        <w:rPr>
          <w:lang w:val="sr-Latn-CS"/>
        </w:rPr>
        <w:t>Prijava omogućava pristup personalizovanim kvizovima, statistici i podacima o napretku.</w:t>
      </w:r>
    </w:p>
    <w:p w:rsidRPr="00572AAF" w:rsidR="00572AAF" w:rsidP="001D5CE1" w:rsidRDefault="00C22424" w14:paraId="1A28FA6D" w14:textId="78E362FA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572AAF" w:rsidR="00572AAF">
        <w:rPr>
          <w:lang w:val="sr-Latn-CS"/>
        </w:rPr>
        <w:t>Kreatori sadržaja (npr. profesori) imaju pristup dodatnim opcijama za upravljanje kvizovima i uvid u grupnu statistiku.</w:t>
      </w:r>
    </w:p>
    <w:p w:rsidRPr="003372D3" w:rsidR="00160345" w:rsidP="001D5CE1" w:rsidRDefault="00C22424" w14:paraId="5ADE30FF" w14:textId="1DBEC184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572AAF" w:rsidR="00572AAF">
        <w:rPr>
          <w:lang w:val="sr-Latn-CS"/>
        </w:rPr>
        <w:t xml:space="preserve">Aplikacija omogućava </w:t>
      </w:r>
      <w:r w:rsidR="00662734">
        <w:rPr>
          <w:lang w:val="sr-Latn-CS"/>
        </w:rPr>
        <w:t>verifikaciju</w:t>
      </w:r>
      <w:r w:rsidRPr="00572AAF" w:rsidR="00572AAF">
        <w:rPr>
          <w:lang w:val="sr-Latn-CS"/>
        </w:rPr>
        <w:t xml:space="preserve"> da li je korisnik </w:t>
      </w:r>
      <w:r w:rsidR="00662734">
        <w:rPr>
          <w:lang w:val="sr-Latn-CS"/>
        </w:rPr>
        <w:t>kreator kako bi upravljao</w:t>
      </w:r>
      <w:r w:rsidR="008161E4">
        <w:rPr>
          <w:lang w:val="sr-Latn-CS"/>
        </w:rPr>
        <w:t xml:space="preserve"> kvizom</w:t>
      </w:r>
      <w:r w:rsidRPr="00572AAF" w:rsidR="00572AAF">
        <w:rPr>
          <w:lang w:val="sr-Latn-CS"/>
        </w:rPr>
        <w:t>.</w:t>
      </w:r>
    </w:p>
    <w:p w:rsidRPr="00C22424" w:rsidR="00C22424" w:rsidP="001D5CE1" w:rsidRDefault="00160345" w14:paraId="3F0378A4" w14:textId="377D9A8F">
      <w:pPr>
        <w:pStyle w:val="Heading2"/>
        <w:numPr>
          <w:ilvl w:val="1"/>
          <w:numId w:val="6"/>
        </w:numPr>
        <w:spacing w:after="0"/>
        <w:rPr>
          <w:lang w:val="sr-Latn-RS"/>
        </w:rPr>
      </w:pPr>
      <w:bookmarkStart w:name="_Toc3235574" w:id="43"/>
      <w:bookmarkStart w:name="_Toc204249200" w:id="44"/>
      <w:r w:rsidRPr="00254CBE">
        <w:rPr>
          <w:lang w:val="sr-Latn-CS"/>
        </w:rPr>
        <w:t xml:space="preserve">Unos, prikaz i ažuriranje </w:t>
      </w:r>
      <w:bookmarkEnd w:id="43"/>
      <w:r w:rsidR="00C22424">
        <w:rPr>
          <w:lang w:val="sr-Latn-CS"/>
        </w:rPr>
        <w:t>kviz sadržaja</w:t>
      </w:r>
      <w:bookmarkEnd w:id="44"/>
    </w:p>
    <w:p w:rsidRPr="00C22424" w:rsidR="00C22424" w:rsidP="001D5CE1" w:rsidRDefault="00C22424" w14:paraId="50623FDC" w14:textId="5CC062A6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Kreatori sadržaja mogu unositi, izmeniti i brisati kvizove putem mobilne aplikacije.</w:t>
      </w:r>
    </w:p>
    <w:p w:rsidRPr="00C22424" w:rsidR="00C22424" w:rsidP="001D5CE1" w:rsidRDefault="00C22424" w14:paraId="71866B76" w14:textId="5B95665A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Svaki kviz sadrži pitanja, tačne odgovore, povezan edukativni materijal i preporučeno trajanje.</w:t>
      </w:r>
    </w:p>
    <w:p w:rsidRPr="00C22424" w:rsidR="00C22424" w:rsidP="001D5CE1" w:rsidRDefault="00C22424" w14:paraId="3703025C" w14:textId="514F2FA3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Kvizovi mogu biti organizovani po temama, predmetima</w:t>
      </w:r>
      <w:r w:rsidR="00662734">
        <w:rPr>
          <w:lang w:val="sr-Latn-CS"/>
        </w:rPr>
        <w:t>, ocenama</w:t>
      </w:r>
      <w:r w:rsidRPr="00C22424">
        <w:rPr>
          <w:lang w:val="sr-Latn-CS"/>
        </w:rPr>
        <w:t xml:space="preserve"> ili nivoima težine.</w:t>
      </w:r>
    </w:p>
    <w:p w:rsidRPr="003372D3" w:rsidR="00160345" w:rsidP="001D5CE1" w:rsidRDefault="00C22424" w14:paraId="7F5DF758" w14:textId="0DE6A4EC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 xml:space="preserve">Sistem omogućava pregled svih dostupnih </w:t>
      </w:r>
      <w:r w:rsidR="00662734">
        <w:rPr>
          <w:lang w:val="sr-Latn-CS"/>
        </w:rPr>
        <w:t xml:space="preserve">(public) </w:t>
      </w:r>
      <w:r w:rsidRPr="00C22424">
        <w:rPr>
          <w:lang w:val="sr-Latn-CS"/>
        </w:rPr>
        <w:t>kvizova za svakog korisnika.</w:t>
      </w:r>
      <w:r w:rsidRPr="003372D3" w:rsidR="00160345">
        <w:rPr>
          <w:lang w:val="sr-Latn-CS"/>
        </w:rPr>
        <w:t xml:space="preserve"> </w:t>
      </w:r>
    </w:p>
    <w:p w:rsidRPr="003372D3" w:rsidR="00160345" w:rsidP="001D5CE1" w:rsidRDefault="00C22424" w14:paraId="1DBB444A" w14:textId="17E2FA45">
      <w:pPr>
        <w:pStyle w:val="Heading2"/>
        <w:numPr>
          <w:ilvl w:val="1"/>
          <w:numId w:val="6"/>
        </w:numPr>
        <w:spacing w:after="0"/>
        <w:rPr>
          <w:lang w:val="sr-Latn-CS"/>
        </w:rPr>
      </w:pPr>
      <w:bookmarkStart w:name="_Toc204249201" w:id="45"/>
      <w:r w:rsidRPr="00C22424">
        <w:t>Pokretanje i rešavanje kvizova u pokretu</w:t>
      </w:r>
      <w:bookmarkEnd w:id="45"/>
    </w:p>
    <w:p w:rsidRPr="00C22424" w:rsidR="00C22424" w:rsidP="001D5CE1" w:rsidRDefault="00C22424" w14:paraId="69ED243E" w14:textId="3EC2BE86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 xml:space="preserve">Korisnici mogu pokrenuti kviz isključivo ako se fizički kreću – sistem koristi GPS i </w:t>
      </w:r>
      <w:r w:rsidRPr="00086C15">
        <w:rPr>
          <w:color w:val="000000" w:themeColor="text1"/>
          <w:lang w:val="sr-Latn-CS"/>
        </w:rPr>
        <w:t>akcelerometar</w:t>
      </w:r>
      <w:r w:rsidRPr="00C22424">
        <w:rPr>
          <w:lang w:val="sr-Latn-CS"/>
        </w:rPr>
        <w:t xml:space="preserve"> da verifikuje kretanje.</w:t>
      </w:r>
    </w:p>
    <w:p w:rsidRPr="00C22424" w:rsidR="00C22424" w:rsidP="001D5CE1" w:rsidRDefault="00C22424" w14:paraId="5B5C1EBE" w14:textId="50140321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Kviz se automatski pauzira ili onemogućava ako se korisnik zaustavi duže od definisanog vremena.</w:t>
      </w:r>
    </w:p>
    <w:p w:rsidRPr="003372D3" w:rsidR="00160345" w:rsidP="001D5CE1" w:rsidRDefault="001D5CE1" w14:paraId="03ED8B2D" w14:textId="79A7D99E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 w:rsidR="00C22424">
        <w:rPr>
          <w:lang w:val="sr-Latn-CS"/>
        </w:rPr>
        <w:t>Aplikacija prikazuje pitanja redom, sa ograničenim vremenom za odgovor, i prikazuje rezultate odmah po završetku kviza.</w:t>
      </w:r>
    </w:p>
    <w:p w:rsidRPr="003372D3" w:rsidR="00160345" w:rsidP="001D5CE1" w:rsidRDefault="00C22424" w14:paraId="10ED4E30" w14:textId="77D434F1">
      <w:pPr>
        <w:pStyle w:val="Heading2"/>
        <w:numPr>
          <w:ilvl w:val="1"/>
          <w:numId w:val="6"/>
        </w:numPr>
        <w:spacing w:after="0"/>
        <w:rPr>
          <w:lang w:val="sr-Latn-CS"/>
        </w:rPr>
      </w:pPr>
      <w:bookmarkStart w:name="_Toc204249202" w:id="46"/>
      <w:r w:rsidRPr="00C22424">
        <w:t>Prikaz i analiza rezultata</w:t>
      </w:r>
      <w:bookmarkEnd w:id="46"/>
    </w:p>
    <w:p w:rsidRPr="00C22424" w:rsidR="00C22424" w:rsidP="001D5CE1" w:rsidRDefault="00C22424" w14:paraId="4C116838" w14:textId="28BE5FCE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Korisnici mogu videti individualne rezultate kvizova: tačne i netačne odgovore, ukupnu preciznost i vreme rešavanja.</w:t>
      </w:r>
    </w:p>
    <w:p w:rsidRPr="00C22424" w:rsidR="00C22424" w:rsidP="001D5CE1" w:rsidRDefault="00C22424" w14:paraId="45C53B7C" w14:textId="24B4CA48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Profesori/kreatori mogu pregledati grupne statistike: uspešnost po pitanju, broj pokušaja.</w:t>
      </w:r>
    </w:p>
    <w:p w:rsidRPr="003372D3" w:rsidR="00160345" w:rsidP="001D5CE1" w:rsidRDefault="00C22424" w14:paraId="024F83E5" w14:textId="60957D4C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 xml:space="preserve">Statistike se čuvaju u Firebase Firestore bazi </w:t>
      </w:r>
      <w:r w:rsidRPr="00086C15">
        <w:rPr>
          <w:lang w:val="sr-Latn-CS"/>
        </w:rPr>
        <w:t>i dostupne su za filtriranje i eksport</w:t>
      </w:r>
      <w:r w:rsidRPr="00C22424">
        <w:rPr>
          <w:lang w:val="sr-Latn-CS"/>
        </w:rPr>
        <w:t>.</w:t>
      </w:r>
    </w:p>
    <w:p w:rsidRPr="003372D3" w:rsidR="00160345" w:rsidP="001D5CE1" w:rsidRDefault="00C22424" w14:paraId="4C24BBE7" w14:textId="70C36A3E">
      <w:pPr>
        <w:pStyle w:val="Heading2"/>
        <w:numPr>
          <w:ilvl w:val="1"/>
          <w:numId w:val="6"/>
        </w:numPr>
        <w:spacing w:after="0"/>
        <w:rPr>
          <w:lang w:val="sr-Latn-CS"/>
        </w:rPr>
      </w:pPr>
      <w:bookmarkStart w:name="_Toc204249203" w:id="47"/>
      <w:r w:rsidRPr="00C22424">
        <w:t>Pristup edukativnim materijalima</w:t>
      </w:r>
      <w:bookmarkEnd w:id="47"/>
    </w:p>
    <w:p w:rsidRPr="00C22424" w:rsidR="00C22424" w:rsidP="001D5CE1" w:rsidRDefault="00C22424" w14:paraId="1B6F9E98" w14:textId="0DEC3319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 xml:space="preserve">Uz svaki kviz može biti </w:t>
      </w:r>
      <w:r w:rsidR="001D5CE1">
        <w:rPr>
          <w:lang w:val="sr-Latn-CS"/>
        </w:rPr>
        <w:t xml:space="preserve">hiperlink koji vodi ka </w:t>
      </w:r>
      <w:r w:rsidRPr="00C22424">
        <w:rPr>
          <w:lang w:val="sr-Latn-CS"/>
        </w:rPr>
        <w:t>PDF, video ili tekstualni materijal</w:t>
      </w:r>
      <w:r w:rsidR="001D5CE1">
        <w:rPr>
          <w:lang w:val="sr-Latn-CS"/>
        </w:rPr>
        <w:t>.</w:t>
      </w:r>
    </w:p>
    <w:p w:rsidRPr="003372D3" w:rsidR="00160345" w:rsidP="001D5CE1" w:rsidRDefault="00C22424" w14:paraId="27D38BF4" w14:textId="50A75CA3">
      <w:pPr>
        <w:pStyle w:val="BodyText"/>
        <w:spacing w:after="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 xml:space="preserve">Korisnici imaju pristup materijalu </w:t>
      </w:r>
      <w:r w:rsidR="001D5CE1">
        <w:rPr>
          <w:lang w:val="sr-Latn-CS"/>
        </w:rPr>
        <w:t xml:space="preserve">u opisu </w:t>
      </w:r>
      <w:r w:rsidR="008161E4">
        <w:rPr>
          <w:lang w:val="sr-Latn-CS"/>
        </w:rPr>
        <w:t>kviza</w:t>
      </w:r>
      <w:r w:rsidRPr="00C22424">
        <w:rPr>
          <w:lang w:val="sr-Latn-CS"/>
        </w:rPr>
        <w:t xml:space="preserve"> kao dodatnu pomoć u učenju</w:t>
      </w:r>
      <w:r w:rsidR="004B53F6">
        <w:rPr>
          <w:lang w:val="sr-Latn-CS"/>
        </w:rPr>
        <w:t>.</w:t>
      </w:r>
    </w:p>
    <w:p w:rsidR="00160345" w:rsidP="00160345" w:rsidRDefault="00C22424" w14:paraId="32175233" w14:textId="54CF7620">
      <w:pPr>
        <w:pStyle w:val="Heading2"/>
        <w:numPr>
          <w:ilvl w:val="1"/>
          <w:numId w:val="6"/>
        </w:numPr>
        <w:rPr>
          <w:lang w:val="sr-Latn-CS"/>
        </w:rPr>
      </w:pPr>
      <w:bookmarkStart w:name="_Toc204249204" w:id="48"/>
      <w:r w:rsidRPr="00C22424">
        <w:t>Upravljanje korisnicima i nalozima</w:t>
      </w:r>
      <w:bookmarkEnd w:id="48"/>
    </w:p>
    <w:p w:rsidRPr="00C22424" w:rsidR="00C22424" w:rsidP="00C22424" w:rsidRDefault="00C22424" w14:paraId="40331E23" w14:textId="05EDAD25">
      <w:pPr>
        <w:ind w:left="72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Sistem omogućava upravljanje korisnicima (brisanje, verifikacija, dodela uloga) kroz Firebase Console (admin i podrška).</w:t>
      </w:r>
    </w:p>
    <w:p w:rsidRPr="0091420D" w:rsidR="00C22424" w:rsidP="001D5CE1" w:rsidRDefault="00C22424" w14:paraId="4C5E240E" w14:textId="5AE6F1D1">
      <w:pPr>
        <w:ind w:left="72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Kreatori sadržaja mogu imati uvid u aktivnosti korisnika koji su rešavali njihove kvizove.</w:t>
      </w:r>
    </w:p>
    <w:p w:rsidR="00160345" w:rsidP="00160345" w:rsidRDefault="00C22424" w14:paraId="07D07DB3" w14:textId="1C0E887A">
      <w:pPr>
        <w:pStyle w:val="Heading2"/>
        <w:numPr>
          <w:ilvl w:val="1"/>
          <w:numId w:val="6"/>
        </w:numPr>
        <w:rPr>
          <w:lang w:val="sr-Latn-CS"/>
        </w:rPr>
      </w:pPr>
      <w:bookmarkStart w:name="_Toc3235579" w:id="49"/>
      <w:bookmarkStart w:name="_Toc204249205" w:id="50"/>
      <w:r w:rsidRPr="00C22424">
        <w:t>Lokacijski aspekt i bezbednost</w:t>
      </w:r>
      <w:bookmarkEnd w:id="49"/>
      <w:bookmarkEnd w:id="50"/>
    </w:p>
    <w:p w:rsidRPr="00C22424" w:rsidR="00C22424" w:rsidP="00C22424" w:rsidRDefault="00C22424" w14:paraId="6BBCAC3C" w14:textId="0DF788A8">
      <w:pPr>
        <w:ind w:left="72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Lokacija korisnika se koristi isključivo za detekciju kretanja i ne čuva se trajno bez dozvole korisnika.</w:t>
      </w:r>
    </w:p>
    <w:p w:rsidRPr="00C22424" w:rsidR="00C22424" w:rsidP="00C22424" w:rsidRDefault="00C22424" w14:paraId="68BE07B2" w14:textId="6C4240F0">
      <w:pPr>
        <w:ind w:left="720"/>
        <w:rPr>
          <w:lang w:val="sr-Latn-CS"/>
        </w:rPr>
      </w:pPr>
      <w:r>
        <w:rPr>
          <w:lang w:val="sr-Latn-CS"/>
        </w:rPr>
        <w:t>-</w:t>
      </w:r>
      <w:r w:rsidRPr="00C22424">
        <w:rPr>
          <w:lang w:val="sr-Latn-CS"/>
        </w:rPr>
        <w:t>Svi podaci su zaštićeni kroz Firebase sigurnosna pravila i autentifikaciju.</w:t>
      </w:r>
    </w:p>
    <w:p w:rsidRPr="001D5CE1" w:rsidR="00E04F33" w:rsidP="001D5CE1" w:rsidRDefault="00C22424" w14:paraId="36FEB5B0" w14:textId="1C955973">
      <w:pPr>
        <w:ind w:left="720"/>
        <w:rPr>
          <w:lang w:val="sr-Latn-RS"/>
        </w:rPr>
      </w:pPr>
      <w:r>
        <w:rPr>
          <w:lang w:val="sr-Latn-CS"/>
        </w:rPr>
        <w:t>-</w:t>
      </w:r>
      <w:r w:rsidR="001D5CE1">
        <w:rPr>
          <w:lang w:val="sr-Latn-CS"/>
        </w:rPr>
        <w:t>S</w:t>
      </w:r>
      <w:r w:rsidRPr="00C22424">
        <w:rPr>
          <w:lang w:val="sr-Latn-CS"/>
        </w:rPr>
        <w:t>istem koristi senzore da validira stvarno kretanje korisnika</w:t>
      </w:r>
      <w:r w:rsidR="00836EF4">
        <w:rPr>
          <w:lang w:val="sr-Latn-RS"/>
        </w:rPr>
        <w:t>.</w:t>
      </w:r>
    </w:p>
    <w:p w:rsidRPr="00C34EA4" w:rsidR="00E04F33" w:rsidP="00AD5931" w:rsidRDefault="006F1C12" w14:paraId="4CC2CCDD" w14:textId="77777777">
      <w:pPr>
        <w:pStyle w:val="Heading2"/>
        <w:rPr>
          <w:lang w:val="sr-Latn-CS"/>
        </w:rPr>
      </w:pPr>
      <w:bookmarkStart w:name="_Toc2876521" w:id="51"/>
      <w:bookmarkStart w:name="_Toc3235580" w:id="52"/>
      <w:bookmarkStart w:name="_Toc204249206" w:id="53"/>
      <w:r w:rsidRPr="2995EDA2">
        <w:rPr>
          <w:lang w:val="sr-Latn-CS"/>
        </w:rPr>
        <w:t>Obaveš</w:t>
      </w:r>
      <w:r w:rsidRPr="2995EDA2" w:rsidR="00E04F33">
        <w:rPr>
          <w:lang w:val="sr-Latn-CS"/>
        </w:rPr>
        <w:t>tavanje</w:t>
      </w:r>
      <w:bookmarkEnd w:id="51"/>
      <w:bookmarkEnd w:id="52"/>
      <w:bookmarkEnd w:id="53"/>
    </w:p>
    <w:p w:rsidR="02C40067" w:rsidP="2995EDA2" w:rsidRDefault="02C40067" w14:paraId="51AD82C2" w14:textId="154D70B5">
      <w:pPr>
        <w:ind w:left="720"/>
        <w:rPr>
          <w:lang w:val="sr-Latn-CS"/>
        </w:rPr>
      </w:pPr>
      <w:r w:rsidRPr="2995EDA2">
        <w:rPr>
          <w:lang w:val="sr-Latn-CS"/>
        </w:rPr>
        <w:t>TriviaGo koristi</w:t>
      </w:r>
      <w:r w:rsidRPr="2995EDA2" w:rsidR="1916D94F">
        <w:rPr>
          <w:lang w:val="sr-Latn-CS"/>
        </w:rPr>
        <w:t xml:space="preserve"> lokalni</w:t>
      </w:r>
      <w:r w:rsidRPr="2995EDA2">
        <w:rPr>
          <w:lang w:val="sr-Latn-CS"/>
        </w:rPr>
        <w:t xml:space="preserve"> sistem obaveštenja kako bi informisala korisnika o ključnim događajima tokom igranja. Jedan od najvažnijih tipova obaveštenja odnosi se na približavanje kviz tokenima</w:t>
      </w:r>
      <w:r w:rsidR="001D5CE1">
        <w:rPr>
          <w:lang w:val="sr-Latn-CS"/>
        </w:rPr>
        <w:t>(pitanjima)</w:t>
      </w:r>
      <w:r w:rsidRPr="2995EDA2">
        <w:rPr>
          <w:lang w:val="sr-Latn-CS"/>
        </w:rPr>
        <w:t xml:space="preserve"> na mapi</w:t>
      </w:r>
      <w:r w:rsidRPr="2995EDA2" w:rsidR="6C798ADC">
        <w:rPr>
          <w:lang w:val="sr-Latn-CS"/>
        </w:rPr>
        <w:t xml:space="preserve"> koji radi tako </w:t>
      </w:r>
      <w:r w:rsidR="00086C15">
        <w:rPr>
          <w:lang w:val="sr-Latn-CS"/>
        </w:rPr>
        <w:t>š</w:t>
      </w:r>
      <w:r w:rsidRPr="2995EDA2" w:rsidR="6C798ADC">
        <w:rPr>
          <w:lang w:val="sr-Latn-CS"/>
        </w:rPr>
        <w:t>to aplikacija u pozadini kontinuirano proverava korisnikovu lokaciju u odnosu na pozicije tokena i kada se korisnik nadje u unapred definisani radijus blizine oko jednog od tokena, aplikacija automatski šalje obaveštenje.</w:t>
      </w:r>
    </w:p>
    <w:p w:rsidRPr="00AC1CC0" w:rsidR="00160345" w:rsidP="2995EDA2" w:rsidRDefault="00160345" w14:paraId="3DDD9387" w14:textId="77777777">
      <w:pPr>
        <w:pStyle w:val="Heading1"/>
        <w:rPr>
          <w:lang w:val="sr-Latn-CS"/>
        </w:rPr>
      </w:pPr>
      <w:bookmarkStart w:name="_Toc3235581" w:id="54"/>
      <w:bookmarkStart w:name="_Toc204249207" w:id="55"/>
      <w:r w:rsidRPr="2995EDA2">
        <w:rPr>
          <w:lang w:val="sr-Latn-CS"/>
        </w:rPr>
        <w:t>Ograničenja</w:t>
      </w:r>
      <w:bookmarkEnd w:id="54"/>
      <w:bookmarkEnd w:id="55"/>
    </w:p>
    <w:p w:rsidR="7AB5A309" w:rsidP="2995EDA2" w:rsidRDefault="7AB5A309" w14:paraId="14D99F7C" w14:textId="0939BE8E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TriviaGo mobilna aplikacija ce biti razvijana pod sledecim ogranicenjima: </w:t>
      </w:r>
    </w:p>
    <w:p w:rsidRPr="003372D3" w:rsidR="00160345" w:rsidP="2995EDA2" w:rsidRDefault="00160345" w14:paraId="267FF384" w14:textId="51D768EE">
      <w:pPr>
        <w:pStyle w:val="BodyText"/>
        <w:numPr>
          <w:ilvl w:val="0"/>
          <w:numId w:val="2"/>
        </w:numPr>
        <w:tabs>
          <w:tab w:val="num" w:pos="1080"/>
        </w:tabs>
        <w:ind w:left="1080"/>
        <w:rPr>
          <w:lang w:val="sr-Latn-CS"/>
        </w:rPr>
      </w:pPr>
      <w:r w:rsidRPr="2995EDA2">
        <w:rPr>
          <w:lang w:val="sr-Latn-CS"/>
        </w:rPr>
        <w:t>Sistem neće zahtevati nabavljanje novog hardvera.</w:t>
      </w:r>
    </w:p>
    <w:p w:rsidR="4B808F34" w:rsidP="2995EDA2" w:rsidRDefault="4B808F34" w14:paraId="2F34F5CA" w14:textId="002FE80F">
      <w:pPr>
        <w:pStyle w:val="BodyText"/>
        <w:numPr>
          <w:ilvl w:val="0"/>
          <w:numId w:val="2"/>
        </w:numPr>
        <w:tabs>
          <w:tab w:val="num" w:pos="1080"/>
        </w:tabs>
        <w:ind w:left="1080"/>
        <w:rPr>
          <w:lang w:val="sr-Latn-CS"/>
        </w:rPr>
      </w:pPr>
      <w:r w:rsidRPr="2995EDA2">
        <w:rPr>
          <w:lang w:val="sr-Latn-CS"/>
        </w:rPr>
        <w:t>Aplikacija će biti optimizovana za rad na postojećim mobilnim uređajima korisnika, bez potrebe za dodatnim hardverom.</w:t>
      </w:r>
    </w:p>
    <w:p w:rsidR="247E9C92" w:rsidP="2995EDA2" w:rsidRDefault="247E9C92" w14:paraId="37109694" w14:textId="4C23D7A0">
      <w:pPr>
        <w:pStyle w:val="BodyText"/>
        <w:numPr>
          <w:ilvl w:val="0"/>
          <w:numId w:val="2"/>
        </w:numPr>
        <w:tabs>
          <w:tab w:val="num" w:pos="1080"/>
        </w:tabs>
        <w:ind w:left="1080"/>
        <w:rPr>
          <w:lang w:val="sr-Latn-CS"/>
        </w:rPr>
      </w:pPr>
      <w:r w:rsidRPr="2995EDA2">
        <w:rPr>
          <w:lang w:val="sr-Latn-CS"/>
        </w:rPr>
        <w:t>U razvoju će se koristiti isključivo besplatna softverska rešenja i alati otvorenog koda(</w:t>
      </w:r>
      <w:r w:rsidR="00086C15">
        <w:rPr>
          <w:lang w:val="sr-Latn-CS"/>
        </w:rPr>
        <w:t>Android Studio</w:t>
      </w:r>
      <w:r w:rsidRPr="2995EDA2">
        <w:rPr>
          <w:lang w:val="sr-Latn-CS"/>
        </w:rPr>
        <w:t>, Firebase)</w:t>
      </w:r>
    </w:p>
    <w:p w:rsidR="247E9C92" w:rsidP="2995EDA2" w:rsidRDefault="247E9C92" w14:paraId="293C439A" w14:textId="34883BFE">
      <w:pPr>
        <w:pStyle w:val="BodyText"/>
        <w:numPr>
          <w:ilvl w:val="0"/>
          <w:numId w:val="2"/>
        </w:numPr>
        <w:tabs>
          <w:tab w:val="num" w:pos="1080"/>
        </w:tabs>
        <w:ind w:left="1080"/>
        <w:rPr>
          <w:lang w:val="sr-Latn-CS"/>
        </w:rPr>
      </w:pPr>
      <w:r w:rsidRPr="2995EDA2">
        <w:rPr>
          <w:lang w:val="sr-Latn-CS"/>
        </w:rPr>
        <w:t>Sva obrada podataka biće realizovana na mobilnom uređaju</w:t>
      </w:r>
      <w:r w:rsidR="00C547AA">
        <w:rPr>
          <w:lang w:val="sr-Latn-CS"/>
        </w:rPr>
        <w:t xml:space="preserve"> i Firebase Cloud Service</w:t>
      </w:r>
      <w:r w:rsidRPr="2995EDA2">
        <w:rPr>
          <w:lang w:val="sr-Latn-CS"/>
        </w:rPr>
        <w:t>, bez potrebe za zakupom dodatnih serverskih resursa.</w:t>
      </w:r>
    </w:p>
    <w:p w:rsidRPr="003372D3" w:rsidR="00160345" w:rsidP="00160345" w:rsidRDefault="00160345" w14:paraId="3C6F7565" w14:textId="77777777">
      <w:pPr>
        <w:pStyle w:val="Heading1"/>
        <w:numPr>
          <w:ilvl w:val="0"/>
          <w:numId w:val="6"/>
        </w:numPr>
        <w:rPr>
          <w:lang w:val="sr-Latn-CS"/>
        </w:rPr>
      </w:pPr>
      <w:bookmarkStart w:name="_Toc3235582" w:id="56"/>
      <w:bookmarkStart w:name="_Toc204249208" w:id="57"/>
      <w:r>
        <w:rPr>
          <w:lang w:val="sr-Latn-CS"/>
        </w:rPr>
        <w:t>Zahtevi u pogledu kvaliteta</w:t>
      </w:r>
      <w:bookmarkEnd w:id="56"/>
      <w:bookmarkEnd w:id="57"/>
      <w:r w:rsidRPr="003372D3">
        <w:rPr>
          <w:lang w:val="sr-Latn-CS"/>
        </w:rPr>
        <w:t xml:space="preserve"> </w:t>
      </w:r>
    </w:p>
    <w:p w:rsidRPr="003372D3" w:rsidR="00160345" w:rsidP="00160345" w:rsidRDefault="00160345" w14:paraId="4D9F7CAE" w14:textId="77777777">
      <w:pPr>
        <w:pStyle w:val="BodyText"/>
        <w:rPr>
          <w:lang w:val="sr-Latn-CS"/>
        </w:rPr>
      </w:pPr>
      <w:r>
        <w:rPr>
          <w:lang w:val="sr-Latn-CS"/>
        </w:rPr>
        <w:t>U ovom odeljku definisan je očekivani kvalitet u pogledu performansi, robusnosti, tolerancije na otkaze i lakoće korišćenja.</w:t>
      </w:r>
    </w:p>
    <w:p w:rsidR="00160345" w:rsidP="00160345" w:rsidRDefault="00160345" w14:paraId="3DE493FE" w14:textId="243B0A86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Dostupnost:  </w:t>
      </w:r>
      <w:r w:rsidRPr="2995EDA2" w:rsidR="6BE3403B">
        <w:rPr>
          <w:lang w:val="sr-Latn-CS"/>
        </w:rPr>
        <w:t>Mobilna</w:t>
      </w:r>
      <w:r w:rsidRPr="2995EDA2">
        <w:rPr>
          <w:lang w:val="sr-Latn-CS"/>
        </w:rPr>
        <w:t xml:space="preserve"> </w:t>
      </w:r>
      <w:r w:rsidRPr="2995EDA2" w:rsidR="6BE3403B">
        <w:rPr>
          <w:lang w:val="sr-Latn-CS"/>
        </w:rPr>
        <w:t xml:space="preserve">aplikacija </w:t>
      </w:r>
      <w:r w:rsidRPr="2995EDA2">
        <w:rPr>
          <w:lang w:val="sr-Latn-CS"/>
        </w:rPr>
        <w:t>će biti dostu</w:t>
      </w:r>
      <w:r w:rsidRPr="2995EDA2" w:rsidR="034880AE">
        <w:rPr>
          <w:lang w:val="sr-Latn-CS"/>
        </w:rPr>
        <w:t xml:space="preserve">pna </w:t>
      </w:r>
      <w:r w:rsidRPr="2995EDA2">
        <w:rPr>
          <w:lang w:val="sr-Latn-CS"/>
        </w:rPr>
        <w:t>24 časa dnevno, 7 dana u nedelji.</w:t>
      </w:r>
    </w:p>
    <w:p w:rsidR="00160345" w:rsidP="2995EDA2" w:rsidRDefault="00160345" w14:paraId="1AA3891D" w14:textId="0A65EBCB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Lakoća korišćenja:  </w:t>
      </w:r>
      <w:r w:rsidRPr="2995EDA2" w:rsidR="0533C8C7">
        <w:rPr>
          <w:lang w:val="sr-Latn-CS"/>
        </w:rPr>
        <w:t>Mobilna aplikacija ce imati jednostavan korisni</w:t>
      </w:r>
      <w:r w:rsidR="00086C15">
        <w:rPr>
          <w:lang w:val="sr-Latn-CS"/>
        </w:rPr>
        <w:t>č</w:t>
      </w:r>
      <w:r w:rsidRPr="2995EDA2" w:rsidR="0533C8C7">
        <w:rPr>
          <w:lang w:val="sr-Latn-CS"/>
        </w:rPr>
        <w:t>ki interfejs koji je prilagodjen ciljnoj grupi korisnika (u na</w:t>
      </w:r>
      <w:r w:rsidR="00086C15">
        <w:rPr>
          <w:lang w:val="sr-Latn-CS"/>
        </w:rPr>
        <w:t>š</w:t>
      </w:r>
      <w:r w:rsidRPr="2995EDA2" w:rsidR="0533C8C7">
        <w:rPr>
          <w:lang w:val="sr-Latn-CS"/>
        </w:rPr>
        <w:t>em slu</w:t>
      </w:r>
      <w:r w:rsidR="00086C15">
        <w:rPr>
          <w:lang w:val="sr-Latn-CS"/>
        </w:rPr>
        <w:t>č</w:t>
      </w:r>
      <w:r w:rsidRPr="2995EDA2" w:rsidR="0533C8C7">
        <w:rPr>
          <w:lang w:val="sr-Latn-CS"/>
        </w:rPr>
        <w:t xml:space="preserve">aju su to </w:t>
      </w:r>
      <w:r w:rsidRPr="2995EDA2" w:rsidR="416E729C">
        <w:rPr>
          <w:lang w:val="sr-Latn-CS"/>
        </w:rPr>
        <w:t>u</w:t>
      </w:r>
      <w:r w:rsidR="00086C15">
        <w:rPr>
          <w:lang w:val="sr-Latn-CS"/>
        </w:rPr>
        <w:t>č</w:t>
      </w:r>
      <w:r w:rsidRPr="2995EDA2" w:rsidR="416E729C">
        <w:rPr>
          <w:lang w:val="sr-Latn-CS"/>
        </w:rPr>
        <w:t>enici, nastavnici, profesori, roditelji...</w:t>
      </w:r>
      <w:r w:rsidRPr="2995EDA2" w:rsidR="0533C8C7">
        <w:rPr>
          <w:lang w:val="sr-Latn-CS"/>
        </w:rPr>
        <w:t>)</w:t>
      </w:r>
    </w:p>
    <w:p w:rsidRPr="003372D3" w:rsidR="00160345" w:rsidP="00160345" w:rsidRDefault="00160345" w14:paraId="157B79A2" w14:textId="77777777">
      <w:pPr>
        <w:pStyle w:val="BodyText"/>
        <w:rPr>
          <w:lang w:val="sr-Latn-CS"/>
        </w:rPr>
      </w:pPr>
      <w:r>
        <w:rPr>
          <w:lang w:val="sr-Latn-CS"/>
        </w:rPr>
        <w:t>Održavanje</w:t>
      </w:r>
      <w:r w:rsidRPr="003372D3">
        <w:rPr>
          <w:lang w:val="sr-Latn-CS"/>
        </w:rPr>
        <w:t xml:space="preserve">:  </w:t>
      </w:r>
      <w:r>
        <w:rPr>
          <w:lang w:val="sr-Latn-CS"/>
        </w:rPr>
        <w:t>Sistem treba biti jednostavan za održavanje. Potrebno je izdvojiti grafički dizajn od sadržaja. Podatke koje čine sadržaj treba čuvati u bazi podataka</w:t>
      </w:r>
      <w:r w:rsidRPr="003372D3">
        <w:rPr>
          <w:lang w:val="sr-Latn-CS"/>
        </w:rPr>
        <w:t>.</w:t>
      </w:r>
    </w:p>
    <w:p w:rsidRPr="003372D3" w:rsidR="00160345" w:rsidP="00160345" w:rsidRDefault="00160345" w14:paraId="44A49A4E" w14:textId="77777777">
      <w:pPr>
        <w:pStyle w:val="Heading1"/>
        <w:numPr>
          <w:ilvl w:val="0"/>
          <w:numId w:val="6"/>
        </w:numPr>
        <w:tabs>
          <w:tab w:val="left" w:pos="1276"/>
        </w:tabs>
        <w:rPr>
          <w:lang w:val="sr-Latn-CS"/>
        </w:rPr>
      </w:pPr>
      <w:bookmarkStart w:name="_Toc3235583" w:id="58"/>
      <w:bookmarkStart w:name="_Toc204249209" w:id="59"/>
      <w:r>
        <w:rPr>
          <w:lang w:val="sr-Latn-CS"/>
        </w:rPr>
        <w:t>Prioritet funkcionalnosti</w:t>
      </w:r>
      <w:bookmarkEnd w:id="58"/>
      <w:bookmarkEnd w:id="59"/>
    </w:p>
    <w:p w:rsidRPr="003372D3" w:rsidR="00160345" w:rsidP="00160345" w:rsidRDefault="00160345" w14:paraId="043BC413" w14:textId="77777777">
      <w:pPr>
        <w:pStyle w:val="BodyText"/>
        <w:rPr>
          <w:lang w:val="sr-Latn-CS"/>
        </w:rPr>
      </w:pPr>
      <w:r w:rsidRPr="2995EDA2">
        <w:rPr>
          <w:lang w:val="sr-Latn-CS"/>
        </w:rPr>
        <w:t>U ovom odeljku su date smernice u pogledu relativnog značaja predloženih funkcionalnosti.  Funkcionalnosti propisane u ovom dokumentu treba realizovati kroz beta i konačnu verziju. Prioritet funkcionalnosti koje će biti realizovane je sledeći:</w:t>
      </w:r>
    </w:p>
    <w:p w:rsidRPr="006B52D5" w:rsidR="006B52D5" w:rsidP="006B52D5" w:rsidRDefault="006B52D5" w14:paraId="4AC736C0" w14:textId="5657DEB3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val="sr-Latn-CS" w:eastAsia="ja-JP"/>
        </w:rPr>
      </w:pPr>
      <w:bookmarkStart w:name="_Toc3235584" w:id="60"/>
      <w:r w:rsidRPr="006B52D5">
        <w:rPr>
          <w:lang w:eastAsia="ja-JP"/>
        </w:rPr>
        <w:t>Prijavljivanje</w:t>
      </w:r>
      <w:r w:rsidRPr="006B52D5">
        <w:rPr>
          <w:lang w:val="sr-Latn-CS" w:eastAsia="ja-JP"/>
        </w:rPr>
        <w:t xml:space="preserve"> </w:t>
      </w:r>
      <w:r w:rsidRPr="006B52D5">
        <w:rPr>
          <w:lang w:eastAsia="ja-JP"/>
        </w:rPr>
        <w:t>na</w:t>
      </w:r>
      <w:r w:rsidRPr="006B52D5">
        <w:rPr>
          <w:lang w:val="sr-Latn-CS" w:eastAsia="ja-JP"/>
        </w:rPr>
        <w:t xml:space="preserve"> </w:t>
      </w:r>
      <w:r w:rsidRPr="006B52D5">
        <w:rPr>
          <w:lang w:eastAsia="ja-JP"/>
        </w:rPr>
        <w:t>sistem</w:t>
      </w:r>
    </w:p>
    <w:p w:rsidRPr="006B52D5" w:rsidR="006B52D5" w:rsidP="006B52D5" w:rsidRDefault="006B52D5" w14:paraId="578C3CC4" w14:textId="09943F8D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val="sr-Latn-CS" w:eastAsia="ja-JP"/>
        </w:rPr>
      </w:pPr>
      <w:r w:rsidRPr="006B52D5">
        <w:rPr>
          <w:lang w:eastAsia="ja-JP"/>
        </w:rPr>
        <w:t>Unos</w:t>
      </w:r>
      <w:r w:rsidRPr="006B52D5">
        <w:rPr>
          <w:lang w:val="sr-Latn-CS" w:eastAsia="ja-JP"/>
        </w:rPr>
        <w:t xml:space="preserve">, </w:t>
      </w:r>
      <w:r w:rsidRPr="006B52D5">
        <w:rPr>
          <w:lang w:eastAsia="ja-JP"/>
        </w:rPr>
        <w:t>prikaz</w:t>
      </w:r>
      <w:r w:rsidRPr="006B52D5">
        <w:rPr>
          <w:lang w:val="sr-Latn-CS" w:eastAsia="ja-JP"/>
        </w:rPr>
        <w:t xml:space="preserve"> </w:t>
      </w:r>
      <w:r w:rsidRPr="006B52D5">
        <w:rPr>
          <w:lang w:eastAsia="ja-JP"/>
        </w:rPr>
        <w:t>i</w:t>
      </w:r>
      <w:r w:rsidRPr="006B52D5">
        <w:rPr>
          <w:lang w:val="sr-Latn-CS" w:eastAsia="ja-JP"/>
        </w:rPr>
        <w:t xml:space="preserve"> </w:t>
      </w:r>
      <w:r w:rsidRPr="006B52D5">
        <w:rPr>
          <w:lang w:eastAsia="ja-JP"/>
        </w:rPr>
        <w:t>a</w:t>
      </w:r>
      <w:r w:rsidRPr="006B52D5">
        <w:rPr>
          <w:lang w:val="sr-Latn-CS" w:eastAsia="ja-JP"/>
        </w:rPr>
        <w:t>ž</w:t>
      </w:r>
      <w:r w:rsidRPr="006B52D5">
        <w:rPr>
          <w:lang w:eastAsia="ja-JP"/>
        </w:rPr>
        <w:t>uriranje</w:t>
      </w:r>
      <w:r w:rsidRPr="006B52D5">
        <w:rPr>
          <w:lang w:val="sr-Latn-CS" w:eastAsia="ja-JP"/>
        </w:rPr>
        <w:t xml:space="preserve"> </w:t>
      </w:r>
      <w:r w:rsidRPr="006B52D5">
        <w:rPr>
          <w:lang w:eastAsia="ja-JP"/>
        </w:rPr>
        <w:t>kviz</w:t>
      </w:r>
      <w:r w:rsidRPr="006B52D5">
        <w:rPr>
          <w:lang w:val="sr-Latn-CS" w:eastAsia="ja-JP"/>
        </w:rPr>
        <w:t xml:space="preserve"> </w:t>
      </w:r>
      <w:r w:rsidRPr="006B52D5">
        <w:rPr>
          <w:lang w:eastAsia="ja-JP"/>
        </w:rPr>
        <w:t>sadr</w:t>
      </w:r>
      <w:r w:rsidRPr="006B52D5">
        <w:rPr>
          <w:lang w:val="sr-Latn-CS" w:eastAsia="ja-JP"/>
        </w:rPr>
        <w:t>ž</w:t>
      </w:r>
      <w:r w:rsidRPr="006B52D5">
        <w:rPr>
          <w:lang w:eastAsia="ja-JP"/>
        </w:rPr>
        <w:t>aja</w:t>
      </w:r>
    </w:p>
    <w:p w:rsidRPr="006B52D5" w:rsidR="006B52D5" w:rsidP="006B52D5" w:rsidRDefault="006B52D5" w14:paraId="3A03FCF3" w14:textId="1D358F0D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eastAsia="ja-JP"/>
        </w:rPr>
      </w:pPr>
      <w:r w:rsidRPr="006B52D5">
        <w:rPr>
          <w:lang w:eastAsia="ja-JP"/>
        </w:rPr>
        <w:t>Pokretanje i rešavanje kvizova u pokretu</w:t>
      </w:r>
    </w:p>
    <w:p w:rsidRPr="006B52D5" w:rsidR="006B52D5" w:rsidP="006B52D5" w:rsidRDefault="006B52D5" w14:paraId="460BD6A3" w14:textId="0408793E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eastAsia="ja-JP"/>
        </w:rPr>
      </w:pPr>
      <w:r w:rsidRPr="006B52D5">
        <w:rPr>
          <w:lang w:eastAsia="ja-JP"/>
        </w:rPr>
        <w:t>Prikaz i analiza rezultata</w:t>
      </w:r>
    </w:p>
    <w:p w:rsidRPr="006B52D5" w:rsidR="006B52D5" w:rsidP="006B52D5" w:rsidRDefault="006B52D5" w14:paraId="4F35F551" w14:textId="4BC6FD5D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eastAsia="ja-JP"/>
        </w:rPr>
      </w:pPr>
      <w:r w:rsidRPr="006B52D5">
        <w:rPr>
          <w:lang w:eastAsia="ja-JP"/>
        </w:rPr>
        <w:t>Pristup edukativnim materijalima</w:t>
      </w:r>
    </w:p>
    <w:p w:rsidRPr="006B52D5" w:rsidR="006B52D5" w:rsidP="006B52D5" w:rsidRDefault="006B52D5" w14:paraId="641116EA" w14:textId="6460AC04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eastAsia="ja-JP"/>
        </w:rPr>
      </w:pPr>
      <w:r w:rsidRPr="006B52D5">
        <w:rPr>
          <w:lang w:eastAsia="ja-JP"/>
        </w:rPr>
        <w:t>Upravljanje korisnicima i nalozima</w:t>
      </w:r>
    </w:p>
    <w:p w:rsidRPr="006B52D5" w:rsidR="006B52D5" w:rsidP="006B52D5" w:rsidRDefault="006B52D5" w14:paraId="7EA8FDD3" w14:textId="266FE25A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eastAsia="ja-JP"/>
        </w:rPr>
      </w:pPr>
      <w:r w:rsidRPr="006B52D5">
        <w:rPr>
          <w:lang w:eastAsia="ja-JP"/>
        </w:rPr>
        <w:t>Lokacijski aspekt i bezbednost</w:t>
      </w:r>
    </w:p>
    <w:p w:rsidRPr="006B52D5" w:rsidR="006B52D5" w:rsidP="006B52D5" w:rsidRDefault="006B52D5" w14:paraId="341E7A4B" w14:textId="2F44F230">
      <w:pPr>
        <w:pStyle w:val="ListParagraph"/>
        <w:widowControl/>
        <w:numPr>
          <w:ilvl w:val="0"/>
          <w:numId w:val="30"/>
        </w:numPr>
        <w:spacing w:after="100" w:afterAutospacing="1" w:line="240" w:lineRule="auto"/>
        <w:rPr>
          <w:lang w:eastAsia="ja-JP"/>
        </w:rPr>
      </w:pPr>
      <w:r w:rsidRPr="006B52D5">
        <w:rPr>
          <w:lang w:eastAsia="ja-JP"/>
        </w:rPr>
        <w:t>Obaveštavanje</w:t>
      </w:r>
    </w:p>
    <w:p w:rsidRPr="003372D3" w:rsidR="00160345" w:rsidP="00160345" w:rsidRDefault="00160345" w14:paraId="6E9D0DA0" w14:textId="55704AEE">
      <w:pPr>
        <w:pStyle w:val="Heading1"/>
        <w:numPr>
          <w:ilvl w:val="0"/>
          <w:numId w:val="6"/>
        </w:numPr>
        <w:rPr>
          <w:lang w:val="sr-Latn-CS"/>
        </w:rPr>
      </w:pPr>
      <w:bookmarkStart w:name="_Toc204249210" w:id="61"/>
      <w:r>
        <w:rPr>
          <w:lang w:val="sr-Latn-CS"/>
        </w:rPr>
        <w:t>Nefunkcionalni zahtevi</w:t>
      </w:r>
      <w:bookmarkEnd w:id="60"/>
      <w:bookmarkEnd w:id="61"/>
    </w:p>
    <w:p w:rsidRPr="003372D3" w:rsidR="00160345" w:rsidP="00160345" w:rsidRDefault="00160345" w14:paraId="18B84CE8" w14:textId="7777777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85" w:id="62"/>
      <w:bookmarkStart w:name="_Toc204249211" w:id="63"/>
      <w:r>
        <w:rPr>
          <w:lang w:val="sr-Latn-CS"/>
        </w:rPr>
        <w:t>Zahtevi u pogledu standardizacije</w:t>
      </w:r>
      <w:bookmarkEnd w:id="62"/>
      <w:bookmarkEnd w:id="63"/>
    </w:p>
    <w:p w:rsidRPr="00C547AA" w:rsidR="00C547AA" w:rsidP="00C547AA" w:rsidRDefault="00C547AA" w14:paraId="47DE24F1" w14:textId="259703FF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Poštovanje Google Material Design smernica za korisnički interfejs na Android platformi.</w:t>
      </w:r>
    </w:p>
    <w:p w:rsidRPr="00C547AA" w:rsidR="00C547AA" w:rsidP="00C547AA" w:rsidRDefault="00C547AA" w14:paraId="303BFA28" w14:textId="2D81241B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Poštovanje Apple Human Interface Guidelines za korisnički interfejs na iOS platformi.</w:t>
      </w:r>
    </w:p>
    <w:p w:rsidRPr="00C547AA" w:rsidR="00C547AA" w:rsidP="00C547AA" w:rsidRDefault="00C547AA" w14:paraId="07F8AAC0" w14:textId="4E52EAD0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Korišćenje Firebase Authentication i Firestore strukture u skladu sa preporukama i dokumentacijom Google Firebase platforme.</w:t>
      </w:r>
    </w:p>
    <w:p w:rsidRPr="00C547AA" w:rsidR="00C547AA" w:rsidP="00C547AA" w:rsidRDefault="00C547AA" w14:paraId="69BB2F89" w14:textId="5E070095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Standardizovana razmena podataka putem JSON formata.</w:t>
      </w:r>
    </w:p>
    <w:p w:rsidRPr="00C547AA" w:rsidR="00C547AA" w:rsidP="00C547AA" w:rsidRDefault="00C547AA" w14:paraId="4D1B85EB" w14:textId="4DAE37DC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Korišćenje REST API principa (ako se koristi Cloud Functions).</w:t>
      </w:r>
    </w:p>
    <w:p w:rsidRPr="00C547AA" w:rsidR="00C547AA" w:rsidP="00C547AA" w:rsidRDefault="00C547AA" w14:paraId="33ED5878" w14:textId="2FA1C3B2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Podaci korisnika se skladište i obrađuju u skladu sa osnovnim principima zaštite privatnosti (npr. GDPR-like praksa, iako formalno ne obavezuje van EU tržišta).</w:t>
      </w:r>
    </w:p>
    <w:p w:rsidRPr="003372D3" w:rsidR="00160345" w:rsidP="00C547AA" w:rsidRDefault="00C547AA" w14:paraId="5300FB2B" w14:textId="6BDD5628">
      <w:pPr>
        <w:pStyle w:val="BodyText"/>
        <w:rPr>
          <w:lang w:val="sr-Latn-CS"/>
        </w:rPr>
      </w:pPr>
      <w:r>
        <w:rPr>
          <w:lang w:val="sr-Latn-CS"/>
        </w:rPr>
        <w:t>-</w:t>
      </w:r>
      <w:r w:rsidRPr="00C547AA">
        <w:rPr>
          <w:lang w:val="sr-Latn-CS"/>
        </w:rPr>
        <w:t>UI/UX elementi prilagođeni korisnicima uzrasta 10+, sa naglaskom na dostupnost (accessibility) i jednostavnost upotrebe.</w:t>
      </w:r>
    </w:p>
    <w:p w:rsidRPr="003372D3" w:rsidR="00160345" w:rsidP="00160345" w:rsidRDefault="00160345" w14:paraId="07A9A231" w14:textId="1D3FB0B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86" w:id="64"/>
      <w:bookmarkStart w:name="_Toc204249212" w:id="65"/>
      <w:r>
        <w:rPr>
          <w:lang w:val="sr-Latn-CS"/>
        </w:rPr>
        <w:t>Sistemski zahtevi</w:t>
      </w:r>
      <w:bookmarkEnd w:id="64"/>
      <w:bookmarkEnd w:id="65"/>
    </w:p>
    <w:p w:rsidR="45557299" w:rsidP="2995EDA2" w:rsidRDefault="45557299" w14:paraId="20334030" w14:textId="4461AE6E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Platforma </w:t>
      </w:r>
      <w:r w:rsidRPr="2995EDA2" w:rsidR="585D0D4F">
        <w:rPr>
          <w:lang w:val="sr-Latn-CS"/>
        </w:rPr>
        <w:t>–</w:t>
      </w:r>
      <w:r w:rsidRPr="2995EDA2">
        <w:rPr>
          <w:lang w:val="sr-Latn-CS"/>
        </w:rPr>
        <w:t xml:space="preserve"> TriviaGo Mobilna Aplikacija ce biti razvijena za Android</w:t>
      </w:r>
    </w:p>
    <w:p w:rsidR="45557299" w:rsidP="2995EDA2" w:rsidRDefault="45557299" w14:paraId="05FF1910" w14:textId="691F3253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Frontend (korisnicki interfejs) </w:t>
      </w:r>
      <w:r w:rsidRPr="2995EDA2" w:rsidR="27CE0EC1">
        <w:rPr>
          <w:lang w:val="sr-Latn-CS"/>
        </w:rPr>
        <w:t>–</w:t>
      </w:r>
      <w:r w:rsidRPr="2995EDA2">
        <w:rPr>
          <w:lang w:val="sr-Latn-CS"/>
        </w:rPr>
        <w:t xml:space="preserve"> Razvijen pomocu Kotlin-a</w:t>
      </w:r>
    </w:p>
    <w:p w:rsidR="00160345" w:rsidP="006B52D5" w:rsidRDefault="45557299" w14:paraId="587115FB" w14:textId="2CBEB8A2">
      <w:pPr>
        <w:pStyle w:val="BodyText"/>
        <w:rPr>
          <w:lang w:val="sr-Latn-CS"/>
        </w:rPr>
      </w:pPr>
      <w:r w:rsidRPr="2995EDA2">
        <w:rPr>
          <w:lang w:val="sr-Latn-CS"/>
        </w:rPr>
        <w:t>Backend – Backend funkcionalnosti ce biti razv</w:t>
      </w:r>
      <w:r w:rsidRPr="2995EDA2" w:rsidR="783E378C">
        <w:rPr>
          <w:lang w:val="sr-Latn-CS"/>
        </w:rPr>
        <w:t>i</w:t>
      </w:r>
      <w:r w:rsidRPr="2995EDA2">
        <w:rPr>
          <w:lang w:val="sr-Latn-CS"/>
        </w:rPr>
        <w:t xml:space="preserve">jene uz pomoc Firebase-a </w:t>
      </w:r>
      <w:r w:rsidRPr="2995EDA2" w:rsidR="33DAF716">
        <w:rPr>
          <w:lang w:val="sr-Latn-CS"/>
        </w:rPr>
        <w:t>i ser</w:t>
      </w:r>
      <w:r w:rsidRPr="2995EDA2" w:rsidR="2DCE7158">
        <w:rPr>
          <w:lang w:val="sr-Latn-CS"/>
        </w:rPr>
        <w:t>v</w:t>
      </w:r>
      <w:r w:rsidRPr="2995EDA2" w:rsidR="33DAF716">
        <w:rPr>
          <w:lang w:val="sr-Latn-CS"/>
        </w:rPr>
        <w:t>isa koje Firebase nudi kao sto su: Authentication, Firestore i Firebase Cloud Messaging (</w:t>
      </w:r>
      <w:r w:rsidRPr="2995EDA2" w:rsidR="0C88B8F6">
        <w:rPr>
          <w:lang w:val="sr-Latn-CS"/>
        </w:rPr>
        <w:t>Sistem za obavestenja)</w:t>
      </w:r>
    </w:p>
    <w:p w:rsidRPr="003372D3" w:rsidR="00160345" w:rsidP="00160345" w:rsidRDefault="00160345" w14:paraId="4CB256FA" w14:textId="7777777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87" w:id="66"/>
      <w:bookmarkStart w:name="_Toc204249213" w:id="67"/>
      <w:r>
        <w:rPr>
          <w:lang w:val="sr-Latn-CS"/>
        </w:rPr>
        <w:t>Zahtevi u pogledu performansi</w:t>
      </w:r>
      <w:bookmarkEnd w:id="66"/>
      <w:bookmarkEnd w:id="67"/>
    </w:p>
    <w:p w:rsidRPr="003372D3" w:rsidR="00160345" w:rsidP="00160345" w:rsidRDefault="00160345" w14:paraId="0594A1FE" w14:textId="4EBEC472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Nema posebnih zahteva u pogledu performansi </w:t>
      </w:r>
      <w:r w:rsidRPr="2995EDA2" w:rsidR="54BB1495">
        <w:rPr>
          <w:lang w:val="sr-Latn-CS"/>
        </w:rPr>
        <w:t>mobilne aplikacije</w:t>
      </w:r>
      <w:r w:rsidRPr="2995EDA2">
        <w:rPr>
          <w:lang w:val="sr-Latn-CS"/>
        </w:rPr>
        <w:t>.</w:t>
      </w:r>
    </w:p>
    <w:p w:rsidRPr="003372D3" w:rsidR="00160345" w:rsidP="00160345" w:rsidRDefault="00160345" w14:paraId="72F666FA" w14:textId="7777777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88" w:id="68"/>
      <w:bookmarkStart w:name="_Toc204249214" w:id="69"/>
      <w:r>
        <w:rPr>
          <w:lang w:val="sr-Latn-CS"/>
        </w:rPr>
        <w:t>Zahtevi u pogledu okruženja</w:t>
      </w:r>
      <w:bookmarkEnd w:id="68"/>
      <w:bookmarkEnd w:id="69"/>
    </w:p>
    <w:p w:rsidRPr="003372D3" w:rsidR="00160345" w:rsidP="00160345" w:rsidRDefault="00160345" w14:paraId="430DD504" w14:textId="303FC87C">
      <w:pPr>
        <w:pStyle w:val="BodyText"/>
        <w:rPr>
          <w:lang w:val="sr-Latn-CS"/>
        </w:rPr>
      </w:pPr>
      <w:r>
        <w:rPr>
          <w:lang w:val="sr-Latn-CS"/>
        </w:rPr>
        <w:t>Nema</w:t>
      </w:r>
      <w:r w:rsidR="006B52D5">
        <w:rPr>
          <w:lang w:val="sr-Latn-CS"/>
        </w:rPr>
        <w:t xml:space="preserve"> trenutne podr</w:t>
      </w:r>
      <w:r w:rsidR="006B52D5">
        <w:rPr>
          <w:lang w:val="sr-Latn-RS"/>
        </w:rPr>
        <w:t>ške za iOS</w:t>
      </w:r>
      <w:r w:rsidRPr="003372D3">
        <w:rPr>
          <w:lang w:val="sr-Latn-CS"/>
        </w:rPr>
        <w:t xml:space="preserve">. </w:t>
      </w:r>
    </w:p>
    <w:p w:rsidRPr="003372D3" w:rsidR="00160345" w:rsidP="00160345" w:rsidRDefault="00160345" w14:paraId="5D673CE9" w14:textId="77777777">
      <w:pPr>
        <w:pStyle w:val="Heading1"/>
        <w:numPr>
          <w:ilvl w:val="0"/>
          <w:numId w:val="6"/>
        </w:numPr>
        <w:rPr>
          <w:lang w:val="sr-Latn-CS"/>
        </w:rPr>
      </w:pPr>
      <w:bookmarkStart w:name="_Toc3235589" w:id="70"/>
      <w:bookmarkStart w:name="_Toc204249215" w:id="71"/>
      <w:r>
        <w:rPr>
          <w:lang w:val="sr-Latn-CS"/>
        </w:rPr>
        <w:t>Dokumentacija</w:t>
      </w:r>
      <w:bookmarkEnd w:id="70"/>
      <w:bookmarkEnd w:id="71"/>
    </w:p>
    <w:p w:rsidRPr="003372D3" w:rsidR="00160345" w:rsidP="00160345" w:rsidRDefault="00160345" w14:paraId="0FCB9630" w14:textId="2EAA5FB0">
      <w:pPr>
        <w:pStyle w:val="BodyText"/>
        <w:rPr>
          <w:lang w:val="sr-Latn-CS"/>
        </w:rPr>
      </w:pPr>
      <w:r w:rsidRPr="2995EDA2">
        <w:rPr>
          <w:lang w:val="sr-Latn-CS"/>
        </w:rPr>
        <w:t xml:space="preserve">U ovom odeljku su opisani zahtevi u pogledu dokumentacije koju treba pripremiti za </w:t>
      </w:r>
      <w:r w:rsidRPr="2995EDA2" w:rsidR="147E1556">
        <w:rPr>
          <w:lang w:val="sr-Latn-CS"/>
        </w:rPr>
        <w:t>TriviaGo mobilnu aplikaciju</w:t>
      </w:r>
      <w:r w:rsidR="006B52D5">
        <w:rPr>
          <w:lang w:val="sr-Latn-CS"/>
        </w:rPr>
        <w:t>.</w:t>
      </w:r>
    </w:p>
    <w:p w:rsidRPr="003372D3" w:rsidR="00160345" w:rsidP="00160345" w:rsidRDefault="00160345" w14:paraId="39D179CC" w14:textId="7777777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90" w:id="72"/>
      <w:bookmarkStart w:name="_Toc204249216" w:id="73"/>
      <w:r>
        <w:rPr>
          <w:lang w:val="sr-Latn-CS"/>
        </w:rPr>
        <w:t>Korisničko uputstvo</w:t>
      </w:r>
      <w:bookmarkEnd w:id="72"/>
      <w:bookmarkEnd w:id="73"/>
    </w:p>
    <w:p w:rsidRPr="003372D3" w:rsidR="00160345" w:rsidP="00160345" w:rsidRDefault="00160345" w14:paraId="6BCF5406" w14:textId="77777777">
      <w:pPr>
        <w:pStyle w:val="BodyText"/>
        <w:rPr>
          <w:lang w:val="sr-Latn-CS"/>
        </w:rPr>
      </w:pPr>
      <w:r w:rsidRPr="2995EDA2">
        <w:rPr>
          <w:lang w:val="sr-Latn-CS"/>
        </w:rPr>
        <w:t>Sistem će biti intuitivan za korišćenje i neće posedovati štampano korisničko uputstvo.</w:t>
      </w:r>
    </w:p>
    <w:p w:rsidR="7511CC3C" w:rsidP="2995EDA2" w:rsidRDefault="7511CC3C" w14:paraId="57EBF36A" w14:textId="6B2B84A7">
      <w:pPr>
        <w:pStyle w:val="BodyText"/>
        <w:rPr>
          <w:lang w:val="sr-Latn-CS"/>
        </w:rPr>
      </w:pPr>
      <w:r w:rsidRPr="2995EDA2">
        <w:rPr>
          <w:lang w:val="sr-Latn-CS"/>
        </w:rPr>
        <w:t>Mobilna aplikacija ce biti jednostavna i laka za koriscenje i nece posedovati stampano korisnicko uputstvo.</w:t>
      </w:r>
    </w:p>
    <w:p w:rsidRPr="003372D3" w:rsidR="00160345" w:rsidP="2995EDA2" w:rsidRDefault="00160345" w14:paraId="1B9CB232" w14:textId="77777777">
      <w:pPr>
        <w:pStyle w:val="Heading2"/>
        <w:rPr>
          <w:lang w:val="sr-Latn-CS"/>
        </w:rPr>
      </w:pPr>
      <w:bookmarkStart w:name="_Toc3235591" w:id="74"/>
      <w:bookmarkStart w:name="_Toc204249217" w:id="75"/>
      <w:r w:rsidRPr="2995EDA2">
        <w:rPr>
          <w:i/>
          <w:iCs/>
          <w:lang w:val="sr-Latn-CS"/>
        </w:rPr>
        <w:t>Online</w:t>
      </w:r>
      <w:r w:rsidRPr="2995EDA2">
        <w:rPr>
          <w:lang w:val="sr-Latn-CS"/>
        </w:rPr>
        <w:t xml:space="preserve"> uputstvo</w:t>
      </w:r>
      <w:bookmarkEnd w:id="74"/>
      <w:bookmarkEnd w:id="75"/>
    </w:p>
    <w:p w:rsidR="03AAFC77" w:rsidP="2995EDA2" w:rsidRDefault="03AAFC77" w14:paraId="130BD0DB" w14:textId="3DF1A490">
      <w:pPr>
        <w:pStyle w:val="BodyText"/>
        <w:rPr>
          <w:lang w:val="sr-Latn-CS"/>
        </w:rPr>
      </w:pPr>
      <w:r w:rsidRPr="2995EDA2">
        <w:rPr>
          <w:lang w:val="sr-Latn-CS"/>
        </w:rPr>
        <w:t>Za potrebe korisnika koji žele dodatne informacije ili pomoć u vezi sa korišćenjem naprednijih funkcionalnosti aplikacije, biće obezbeđeno online korisničko uputstvo.</w:t>
      </w:r>
    </w:p>
    <w:p w:rsidRPr="003372D3" w:rsidR="00160345" w:rsidP="00160345" w:rsidRDefault="00160345" w14:paraId="5D988985" w14:textId="7777777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92" w:id="76"/>
      <w:bookmarkStart w:name="_Toc204249218" w:id="77"/>
      <w:r>
        <w:rPr>
          <w:lang w:val="sr-Latn-CS"/>
        </w:rPr>
        <w:t>Uputstvo za instalaciju i konfigurisanje</w:t>
      </w:r>
      <w:bookmarkEnd w:id="76"/>
      <w:bookmarkEnd w:id="77"/>
    </w:p>
    <w:p w:rsidRPr="003372D3" w:rsidR="00160345" w:rsidP="006B52D5" w:rsidRDefault="006B52D5" w14:paraId="526A4EBE" w14:textId="6B6FD599">
      <w:pPr>
        <w:pStyle w:val="BodyText"/>
        <w:rPr>
          <w:lang w:val="sr-Latn-CS"/>
        </w:rPr>
      </w:pPr>
      <w:r w:rsidRPr="3726285B" w:rsidR="2CCA187A">
        <w:rPr>
          <w:lang w:val="sr-Latn-CS"/>
        </w:rPr>
        <w:t>TriviaGo</w:t>
      </w:r>
      <w:r w:rsidRPr="3726285B" w:rsidR="2CCA187A">
        <w:rPr>
          <w:lang w:val="sr-Latn-CS"/>
        </w:rPr>
        <w:t xml:space="preserve"> mobilna aplikacija se </w:t>
      </w:r>
      <w:r w:rsidRPr="3726285B" w:rsidR="2CCA187A">
        <w:rPr>
          <w:lang w:val="sr-Latn-CS"/>
        </w:rPr>
        <w:t>preu</w:t>
      </w:r>
      <w:r w:rsidRPr="3726285B" w:rsidR="64DDF8FE">
        <w:rPr>
          <w:lang w:val="sr-Latn-CS"/>
        </w:rPr>
        <w:t xml:space="preserve">zima </w:t>
      </w:r>
      <w:r w:rsidRPr="3726285B" w:rsidR="006B52D5">
        <w:rPr>
          <w:lang w:val="sr-Latn-CS"/>
        </w:rPr>
        <w:t xml:space="preserve">i instalira putem </w:t>
      </w:r>
      <w:r w:rsidRPr="3726285B" w:rsidR="006B52D5">
        <w:rPr>
          <w:lang w:val="sr-Latn-CS"/>
        </w:rPr>
        <w:t>play</w:t>
      </w:r>
      <w:r w:rsidRPr="3726285B" w:rsidR="006B52D5">
        <w:rPr>
          <w:lang w:val="sr-Latn-CS"/>
        </w:rPr>
        <w:t xml:space="preserve"> store-a. </w:t>
      </w:r>
      <w:r>
        <w:br/>
      </w:r>
      <w:r w:rsidRPr="3726285B" w:rsidR="006B52D5">
        <w:rPr>
          <w:lang w:val="sr-Latn-CS"/>
        </w:rPr>
        <w:t>Nema specijalno konfigurisanje.</w:t>
      </w:r>
    </w:p>
    <w:p w:rsidRPr="003372D3" w:rsidR="00160345" w:rsidP="00160345" w:rsidRDefault="00160345" w14:paraId="1183C2D9" w14:textId="77777777">
      <w:pPr>
        <w:pStyle w:val="Heading2"/>
        <w:numPr>
          <w:ilvl w:val="1"/>
          <w:numId w:val="6"/>
        </w:numPr>
        <w:rPr>
          <w:lang w:val="sr-Latn-CS"/>
        </w:rPr>
      </w:pPr>
      <w:bookmarkStart w:name="_Toc3235593" w:id="78"/>
      <w:bookmarkStart w:name="_Toc204249219" w:id="79"/>
      <w:r>
        <w:rPr>
          <w:lang w:val="sr-Latn-CS"/>
        </w:rPr>
        <w:t>Pakovanje proizvoda</w:t>
      </w:r>
      <w:bookmarkEnd w:id="78"/>
      <w:bookmarkEnd w:id="79"/>
    </w:p>
    <w:p w:rsidRPr="003372D3" w:rsidR="00206E1F" w:rsidP="00160345" w:rsidRDefault="00160345" w14:paraId="5A9927CC" w14:textId="77777777">
      <w:pPr>
        <w:pStyle w:val="BodyText"/>
        <w:rPr>
          <w:lang w:val="sr-Latn-CS"/>
        </w:rPr>
      </w:pPr>
      <w:r>
        <w:rPr>
          <w:lang w:val="sr-Latn-CS"/>
        </w:rPr>
        <w:t>Proizvod ne zahteva posebno pakovanje jer nije namenjen širokom tržištu</w:t>
      </w:r>
      <w:r w:rsidRPr="003372D3">
        <w:rPr>
          <w:lang w:val="sr-Latn-CS"/>
        </w:rPr>
        <w:t>.</w:t>
      </w:r>
    </w:p>
    <w:sectPr w:rsidRPr="003372D3" w:rsidR="00206E1F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7B2A" w:rsidRDefault="00277B2A" w14:paraId="0FDACAEB" w14:textId="77777777">
      <w:r>
        <w:separator/>
      </w:r>
    </w:p>
  </w:endnote>
  <w:endnote w:type="continuationSeparator" w:id="0">
    <w:p w:rsidR="00277B2A" w:rsidRDefault="00277B2A" w14:paraId="4B2191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13E4" w:rsidRDefault="005613E4" w14:paraId="53928121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613E4" w:rsidRDefault="005613E4" w14:paraId="4B1F511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Pr="003372D3" w:rsidR="005613E4" w14:paraId="2B36A2D9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:rsidRPr="003372D3" w:rsidR="005613E4" w:rsidRDefault="005613E4" w14:paraId="31F4DE5D" w14:textId="7777777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:rsidRPr="003372D3" w:rsidR="005613E4" w:rsidP="003B79F2" w:rsidRDefault="005613E4" w14:paraId="4F4D3693" w14:textId="77777777">
          <w:pPr>
            <w:jc w:val="center"/>
            <w:rPr>
              <w:lang w:val="sr-Latn-CS"/>
            </w:rPr>
          </w:pPr>
          <w:r w:rsidRPr="003372D3">
            <w:rPr>
              <w:rFonts w:ascii="Symbol" w:hAnsi="Symbol" w:eastAsia="Symbol" w:cs="Symbol"/>
              <w:lang w:val="sr-Latn-CS"/>
            </w:rPr>
            <w:t>Ó</w:t>
          </w:r>
          <w:r w:rsidR="00C43B00">
            <w:rPr>
              <w:lang w:val="sr-Latn-CS"/>
            </w:rPr>
            <w:t>3via</w:t>
          </w:r>
          <w:r w:rsidR="003B79F2">
            <w:rPr>
              <w:lang w:val="sr-Latn-CS"/>
            </w:rPr>
            <w:t>, 20</w:t>
          </w:r>
          <w:r w:rsidR="00C43B00">
            <w:rPr>
              <w:lang w:val="sr-Latn-CS"/>
            </w:rPr>
            <w:t>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:rsidRPr="003372D3" w:rsidR="005613E4" w:rsidRDefault="005613E4" w14:paraId="2BEEFE24" w14:textId="7777777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CF061F">
            <w:rPr>
              <w:rStyle w:val="PageNumber"/>
              <w:noProof/>
              <w:lang w:val="sr-Latn-CS"/>
            </w:rPr>
            <w:t>3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NUMPAGES  \* MERGEFORMAT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CF061F">
            <w:rPr>
              <w:rStyle w:val="PageNumber"/>
              <w:noProof/>
              <w:lang w:val="sr-Latn-CS"/>
            </w:rPr>
            <w:t>12</w:t>
          </w:r>
          <w:r w:rsidRPr="003372D3">
            <w:rPr>
              <w:rStyle w:val="PageNumber"/>
              <w:lang w:val="sr-Latn-CS"/>
            </w:rPr>
            <w:fldChar w:fldCharType="end"/>
          </w:r>
        </w:p>
      </w:tc>
    </w:tr>
  </w:tbl>
  <w:p w:rsidRPr="003372D3" w:rsidR="005613E4" w:rsidRDefault="005613E4" w14:paraId="0F3CABC7" w14:textId="7777777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13E4" w:rsidRDefault="005613E4" w14:paraId="65F9C3D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7B2A" w:rsidRDefault="00277B2A" w14:paraId="54108C46" w14:textId="77777777">
      <w:r>
        <w:separator/>
      </w:r>
    </w:p>
  </w:footnote>
  <w:footnote w:type="continuationSeparator" w:id="0">
    <w:p w:rsidR="00277B2A" w:rsidRDefault="00277B2A" w14:paraId="19C3C27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13E4" w:rsidRDefault="005613E4" w14:paraId="30D7AA69" w14:textId="77777777">
    <w:pPr>
      <w:rPr>
        <w:sz w:val="24"/>
      </w:rPr>
    </w:pPr>
  </w:p>
  <w:p w:rsidR="005613E4" w:rsidRDefault="005613E4" w14:paraId="7196D064" w14:textId="77777777">
    <w:pPr>
      <w:pBdr>
        <w:top w:val="single" w:color="auto" w:sz="6" w:space="1"/>
      </w:pBdr>
      <w:rPr>
        <w:sz w:val="24"/>
      </w:rPr>
    </w:pPr>
  </w:p>
  <w:p w:rsidR="005613E4" w:rsidRDefault="00C43B00" w14:paraId="025E8E7F" w14:textId="77777777">
    <w:pPr>
      <w:pBdr>
        <w:bottom w:val="single" w:color="auto" w:sz="6" w:space="1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3via</w:t>
    </w:r>
  </w:p>
  <w:p w:rsidR="005613E4" w:rsidRDefault="005613E4" w14:paraId="34FF1C98" w14:textId="77777777">
    <w:pPr>
      <w:pBdr>
        <w:bottom w:val="single" w:color="auto" w:sz="6" w:space="1"/>
      </w:pBdr>
      <w:jc w:val="right"/>
      <w:rPr>
        <w:sz w:val="24"/>
      </w:rPr>
    </w:pPr>
  </w:p>
  <w:p w:rsidR="005613E4" w:rsidRDefault="005613E4" w14:paraId="6D072C0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Pr="003372D3" w:rsidR="005613E4" w14:paraId="35162170" w14:textId="77777777">
      <w:tc>
        <w:tcPr>
          <w:tcW w:w="6379" w:type="dxa"/>
        </w:tcPr>
        <w:p w:rsidRPr="003372D3" w:rsidR="005613E4" w:rsidRDefault="00086C15" w14:paraId="2E71985F" w14:textId="4F020A5D">
          <w:pPr>
            <w:rPr>
              <w:lang w:val="sr-Latn-CS"/>
            </w:rPr>
          </w:pPr>
          <w:r>
            <w:rPr>
              <w:lang w:val="sr-Latn-CS"/>
            </w:rPr>
            <w:t>TriviaGo</w:t>
          </w:r>
        </w:p>
      </w:tc>
      <w:tc>
        <w:tcPr>
          <w:tcW w:w="3179" w:type="dxa"/>
        </w:tcPr>
        <w:p w:rsidRPr="003372D3" w:rsidR="005613E4" w:rsidRDefault="005613E4" w14:paraId="06F89D34" w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Pr="003372D3" w:rsidR="005613E4" w14:paraId="1ACE8535" w14:textId="77777777">
      <w:tc>
        <w:tcPr>
          <w:tcW w:w="6379" w:type="dxa"/>
        </w:tcPr>
        <w:p w:rsidRPr="003372D3" w:rsidR="005613E4" w:rsidRDefault="005613E4" w14:paraId="7150EB76" w14:textId="77777777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:rsidRPr="003372D3" w:rsidR="005613E4" w:rsidRDefault="00D80E19" w14:paraId="6B9C65CE" w14:textId="77777777">
          <w:pPr>
            <w:rPr>
              <w:lang w:val="sr-Latn-CS"/>
            </w:rPr>
          </w:pPr>
          <w:r>
            <w:rPr>
              <w:lang w:val="sr-Latn-CS"/>
            </w:rPr>
            <w:t xml:space="preserve">  Datum:  </w:t>
          </w:r>
          <w:r w:rsidR="00C43B00">
            <w:rPr>
              <w:lang w:val="sr-Latn-CS"/>
            </w:rPr>
            <w:t>22</w:t>
          </w:r>
          <w:r>
            <w:rPr>
              <w:lang w:val="sr-Latn-CS"/>
            </w:rPr>
            <w:t>.0</w:t>
          </w:r>
          <w:r w:rsidR="00C43B00">
            <w:rPr>
              <w:lang w:val="sr-Latn-CS"/>
            </w:rPr>
            <w:t>7</w:t>
          </w:r>
          <w:r>
            <w:rPr>
              <w:lang w:val="sr-Latn-CS"/>
            </w:rPr>
            <w:t>.20</w:t>
          </w:r>
          <w:r w:rsidR="00C43B00">
            <w:rPr>
              <w:lang w:val="sr-Latn-CS"/>
            </w:rPr>
            <w:t>25</w:t>
          </w:r>
          <w:r w:rsidRPr="003372D3" w:rsidR="005613E4">
            <w:rPr>
              <w:lang w:val="sr-Latn-CS"/>
            </w:rPr>
            <w:t>. god.</w:t>
          </w:r>
        </w:p>
      </w:tc>
    </w:tr>
    <w:tr w:rsidRPr="003372D3" w:rsidR="005613E4" w14:paraId="1B82C3B9" w14:textId="77777777">
      <w:tc>
        <w:tcPr>
          <w:tcW w:w="9558" w:type="dxa"/>
          <w:gridSpan w:val="2"/>
        </w:tcPr>
        <w:p w:rsidRPr="003372D3" w:rsidR="005613E4" w:rsidRDefault="00D80E19" w14:paraId="4EFA65FB" w14:textId="39666BB3">
          <w:pPr>
            <w:rPr>
              <w:lang w:val="sr-Latn-CS"/>
            </w:rPr>
          </w:pPr>
          <w:r>
            <w:rPr>
              <w:lang w:val="sr-Latn-CS"/>
            </w:rPr>
            <w:t>SWE-</w:t>
          </w:r>
          <w:r w:rsidR="00C43B00">
            <w:rPr>
              <w:lang w:val="sr-Latn-CS"/>
            </w:rPr>
            <w:t>Tr</w:t>
          </w:r>
          <w:r w:rsidR="00086C15">
            <w:rPr>
              <w:lang w:val="sr-Latn-CS"/>
            </w:rPr>
            <w:t>ivi</w:t>
          </w:r>
          <w:r w:rsidR="00C43B00">
            <w:rPr>
              <w:lang w:val="sr-Latn-CS"/>
            </w:rPr>
            <w:t>aGO</w:t>
          </w:r>
        </w:p>
      </w:tc>
    </w:tr>
  </w:tbl>
  <w:p w:rsidRPr="003372D3" w:rsidR="005613E4" w:rsidRDefault="005613E4" w14:paraId="0AD9C6F4" w14:textId="7777777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13E4" w:rsidRDefault="005613E4" w14:paraId="48A2191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919B53B"/>
    <w:multiLevelType w:val="hybridMultilevel"/>
    <w:tmpl w:val="A374449E"/>
    <w:lvl w:ilvl="0" w:tplc="B42697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A6AB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BA8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B0C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2657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9690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A2B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3651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069C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hint="default" w:ascii="Symbol" w:hAnsi="Symbol"/>
      </w:rPr>
    </w:lvl>
  </w:abstractNum>
  <w:abstractNum w:abstractNumId="10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B416ED3"/>
    <w:multiLevelType w:val="hybridMultilevel"/>
    <w:tmpl w:val="EA8A7672"/>
    <w:lvl w:ilvl="0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3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4" w15:restartNumberingAfterBreak="0">
    <w:nsid w:val="41F636BA"/>
    <w:multiLevelType w:val="multilevel"/>
    <w:tmpl w:val="6FA20B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4932553E"/>
    <w:multiLevelType w:val="hybridMultilevel"/>
    <w:tmpl w:val="4F409C36"/>
    <w:lvl w:ilvl="0" w:tplc="F8F6BA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9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FAD17FE"/>
    <w:multiLevelType w:val="multilevel"/>
    <w:tmpl w:val="A15E41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3" w15:restartNumberingAfterBreak="0">
    <w:nsid w:val="77C981C9"/>
    <w:multiLevelType w:val="hybridMultilevel"/>
    <w:tmpl w:val="468A91EE"/>
    <w:lvl w:ilvl="0" w:tplc="BDFE57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7C35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040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4402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5A3F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505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B66E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C0B7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C0B2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2143843079">
    <w:abstractNumId w:val="23"/>
  </w:num>
  <w:num w:numId="2" w16cid:durableId="607666391">
    <w:abstractNumId w:val="3"/>
  </w:num>
  <w:num w:numId="3" w16cid:durableId="1743677861">
    <w:abstractNumId w:val="0"/>
  </w:num>
  <w:num w:numId="4" w16cid:durableId="94904357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5" w16cid:durableId="1457524579">
    <w:abstractNumId w:val="19"/>
  </w:num>
  <w:num w:numId="6" w16cid:durableId="34816464">
    <w:abstractNumId w:val="24"/>
  </w:num>
  <w:num w:numId="7" w16cid:durableId="125704111">
    <w:abstractNumId w:val="21"/>
  </w:num>
  <w:num w:numId="8" w16cid:durableId="941962667">
    <w:abstractNumId w:val="24"/>
  </w:num>
  <w:num w:numId="9" w16cid:durableId="649865489">
    <w:abstractNumId w:val="11"/>
  </w:num>
  <w:num w:numId="10" w16cid:durableId="466238569">
    <w:abstractNumId w:val="8"/>
  </w:num>
  <w:num w:numId="11" w16cid:durableId="937102121">
    <w:abstractNumId w:val="10"/>
  </w:num>
  <w:num w:numId="12" w16cid:durableId="1602452878">
    <w:abstractNumId w:val="2"/>
  </w:num>
  <w:num w:numId="13" w16cid:durableId="137842406">
    <w:abstractNumId w:val="7"/>
  </w:num>
  <w:num w:numId="14" w16cid:durableId="495000917">
    <w:abstractNumId w:val="24"/>
  </w:num>
  <w:num w:numId="15" w16cid:durableId="232130524">
    <w:abstractNumId w:val="24"/>
  </w:num>
  <w:num w:numId="16" w16cid:durableId="768624071">
    <w:abstractNumId w:val="5"/>
  </w:num>
  <w:num w:numId="17" w16cid:durableId="686371593">
    <w:abstractNumId w:val="9"/>
  </w:num>
  <w:num w:numId="18" w16cid:durableId="331375510">
    <w:abstractNumId w:val="13"/>
  </w:num>
  <w:num w:numId="19" w16cid:durableId="1248425368">
    <w:abstractNumId w:val="4"/>
  </w:num>
  <w:num w:numId="20" w16cid:durableId="133639801">
    <w:abstractNumId w:val="6"/>
  </w:num>
  <w:num w:numId="21" w16cid:durableId="121389532">
    <w:abstractNumId w:val="18"/>
  </w:num>
  <w:num w:numId="22" w16cid:durableId="1244878278">
    <w:abstractNumId w:val="24"/>
  </w:num>
  <w:num w:numId="23" w16cid:durableId="1511795129">
    <w:abstractNumId w:val="24"/>
  </w:num>
  <w:num w:numId="24" w16cid:durableId="1686397112">
    <w:abstractNumId w:val="20"/>
  </w:num>
  <w:num w:numId="25" w16cid:durableId="837309974">
    <w:abstractNumId w:val="22"/>
  </w:num>
  <w:num w:numId="26" w16cid:durableId="1527862194">
    <w:abstractNumId w:val="17"/>
  </w:num>
  <w:num w:numId="27" w16cid:durableId="448007955">
    <w:abstractNumId w:val="15"/>
  </w:num>
  <w:num w:numId="28" w16cid:durableId="169375152">
    <w:abstractNumId w:val="14"/>
  </w:num>
  <w:num w:numId="29" w16cid:durableId="574899145">
    <w:abstractNumId w:val="12"/>
  </w:num>
  <w:num w:numId="30" w16cid:durableId="24322283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3"/>
    <w:rsid w:val="00003DF5"/>
    <w:rsid w:val="000053BF"/>
    <w:rsid w:val="0004652F"/>
    <w:rsid w:val="0006586C"/>
    <w:rsid w:val="000817C9"/>
    <w:rsid w:val="00086C15"/>
    <w:rsid w:val="00097F43"/>
    <w:rsid w:val="000B4EC2"/>
    <w:rsid w:val="0011261D"/>
    <w:rsid w:val="00112BEB"/>
    <w:rsid w:val="0011599F"/>
    <w:rsid w:val="0013157C"/>
    <w:rsid w:val="00143087"/>
    <w:rsid w:val="00150CC1"/>
    <w:rsid w:val="001543B3"/>
    <w:rsid w:val="00155722"/>
    <w:rsid w:val="00160345"/>
    <w:rsid w:val="00180A6C"/>
    <w:rsid w:val="00190105"/>
    <w:rsid w:val="001A242D"/>
    <w:rsid w:val="001B2F74"/>
    <w:rsid w:val="001D0890"/>
    <w:rsid w:val="001D5CE1"/>
    <w:rsid w:val="001D68FE"/>
    <w:rsid w:val="001F1B6A"/>
    <w:rsid w:val="001F663F"/>
    <w:rsid w:val="001F7D36"/>
    <w:rsid w:val="002059FF"/>
    <w:rsid w:val="00206E1F"/>
    <w:rsid w:val="00214D87"/>
    <w:rsid w:val="00230AF3"/>
    <w:rsid w:val="00244571"/>
    <w:rsid w:val="002547CE"/>
    <w:rsid w:val="00254CBE"/>
    <w:rsid w:val="00270678"/>
    <w:rsid w:val="00277B2A"/>
    <w:rsid w:val="002877FD"/>
    <w:rsid w:val="002922C4"/>
    <w:rsid w:val="002A5E27"/>
    <w:rsid w:val="002A7134"/>
    <w:rsid w:val="002B5261"/>
    <w:rsid w:val="002D5541"/>
    <w:rsid w:val="002F492B"/>
    <w:rsid w:val="00312053"/>
    <w:rsid w:val="00314818"/>
    <w:rsid w:val="003356F6"/>
    <w:rsid w:val="003372D3"/>
    <w:rsid w:val="00347321"/>
    <w:rsid w:val="003860D3"/>
    <w:rsid w:val="0039103B"/>
    <w:rsid w:val="003B1702"/>
    <w:rsid w:val="003B79F2"/>
    <w:rsid w:val="003D10FE"/>
    <w:rsid w:val="003E4A94"/>
    <w:rsid w:val="0040614F"/>
    <w:rsid w:val="00410F5F"/>
    <w:rsid w:val="00411B42"/>
    <w:rsid w:val="00426941"/>
    <w:rsid w:val="00433AFB"/>
    <w:rsid w:val="0044192B"/>
    <w:rsid w:val="00445A8C"/>
    <w:rsid w:val="00454F47"/>
    <w:rsid w:val="004637BD"/>
    <w:rsid w:val="00473B27"/>
    <w:rsid w:val="0048189A"/>
    <w:rsid w:val="00491CC1"/>
    <w:rsid w:val="004A6EC4"/>
    <w:rsid w:val="004B53F6"/>
    <w:rsid w:val="004D10D7"/>
    <w:rsid w:val="004D32BD"/>
    <w:rsid w:val="004E6C9A"/>
    <w:rsid w:val="004E72D6"/>
    <w:rsid w:val="004F7F75"/>
    <w:rsid w:val="00500DA2"/>
    <w:rsid w:val="005117D6"/>
    <w:rsid w:val="0052186A"/>
    <w:rsid w:val="00530C8E"/>
    <w:rsid w:val="005613E4"/>
    <w:rsid w:val="00566A6F"/>
    <w:rsid w:val="00571FC4"/>
    <w:rsid w:val="00572AAF"/>
    <w:rsid w:val="00585BB7"/>
    <w:rsid w:val="0058730F"/>
    <w:rsid w:val="00591A50"/>
    <w:rsid w:val="005A3F8C"/>
    <w:rsid w:val="005D021A"/>
    <w:rsid w:val="005F0A39"/>
    <w:rsid w:val="00621834"/>
    <w:rsid w:val="00631C6F"/>
    <w:rsid w:val="0063291D"/>
    <w:rsid w:val="0063574A"/>
    <w:rsid w:val="00657B65"/>
    <w:rsid w:val="00660659"/>
    <w:rsid w:val="00662734"/>
    <w:rsid w:val="00662C19"/>
    <w:rsid w:val="00662D26"/>
    <w:rsid w:val="00683DED"/>
    <w:rsid w:val="0069445A"/>
    <w:rsid w:val="006B52D5"/>
    <w:rsid w:val="006C0407"/>
    <w:rsid w:val="006D6FE1"/>
    <w:rsid w:val="006E13D6"/>
    <w:rsid w:val="006E3FE4"/>
    <w:rsid w:val="006F1C12"/>
    <w:rsid w:val="006F37E4"/>
    <w:rsid w:val="007006D0"/>
    <w:rsid w:val="00712834"/>
    <w:rsid w:val="00716C93"/>
    <w:rsid w:val="00720765"/>
    <w:rsid w:val="00732741"/>
    <w:rsid w:val="00733596"/>
    <w:rsid w:val="0074590A"/>
    <w:rsid w:val="00786CA7"/>
    <w:rsid w:val="007A501E"/>
    <w:rsid w:val="007B2659"/>
    <w:rsid w:val="007C6B66"/>
    <w:rsid w:val="00804367"/>
    <w:rsid w:val="0080566B"/>
    <w:rsid w:val="008161E4"/>
    <w:rsid w:val="008235B9"/>
    <w:rsid w:val="00836EF4"/>
    <w:rsid w:val="008528C5"/>
    <w:rsid w:val="00861AD7"/>
    <w:rsid w:val="00881BF3"/>
    <w:rsid w:val="008D40CE"/>
    <w:rsid w:val="008E5FFD"/>
    <w:rsid w:val="008F2220"/>
    <w:rsid w:val="009029D5"/>
    <w:rsid w:val="009075F6"/>
    <w:rsid w:val="00927FBE"/>
    <w:rsid w:val="00930725"/>
    <w:rsid w:val="00941755"/>
    <w:rsid w:val="0095579F"/>
    <w:rsid w:val="009662F3"/>
    <w:rsid w:val="00967902"/>
    <w:rsid w:val="00987E12"/>
    <w:rsid w:val="009A291F"/>
    <w:rsid w:val="009B2233"/>
    <w:rsid w:val="009B3AA3"/>
    <w:rsid w:val="00A031B6"/>
    <w:rsid w:val="00A05F7C"/>
    <w:rsid w:val="00A12200"/>
    <w:rsid w:val="00A236E9"/>
    <w:rsid w:val="00A30885"/>
    <w:rsid w:val="00A44842"/>
    <w:rsid w:val="00A763B7"/>
    <w:rsid w:val="00A82910"/>
    <w:rsid w:val="00A8755C"/>
    <w:rsid w:val="00AC10FE"/>
    <w:rsid w:val="00AC1BB2"/>
    <w:rsid w:val="00AC1CC0"/>
    <w:rsid w:val="00AC5FBE"/>
    <w:rsid w:val="00AD17B6"/>
    <w:rsid w:val="00AD5931"/>
    <w:rsid w:val="00AE4EC1"/>
    <w:rsid w:val="00AF19B4"/>
    <w:rsid w:val="00AF3968"/>
    <w:rsid w:val="00AF6332"/>
    <w:rsid w:val="00AF6B06"/>
    <w:rsid w:val="00B3720F"/>
    <w:rsid w:val="00B46BAC"/>
    <w:rsid w:val="00B46D71"/>
    <w:rsid w:val="00B5176E"/>
    <w:rsid w:val="00B73B41"/>
    <w:rsid w:val="00B82449"/>
    <w:rsid w:val="00B849B5"/>
    <w:rsid w:val="00B855E1"/>
    <w:rsid w:val="00BC2229"/>
    <w:rsid w:val="00BC4051"/>
    <w:rsid w:val="00BC643B"/>
    <w:rsid w:val="00C032FC"/>
    <w:rsid w:val="00C16EC2"/>
    <w:rsid w:val="00C206AF"/>
    <w:rsid w:val="00C22424"/>
    <w:rsid w:val="00C34EA4"/>
    <w:rsid w:val="00C43B00"/>
    <w:rsid w:val="00C44BC7"/>
    <w:rsid w:val="00C503E4"/>
    <w:rsid w:val="00C518FA"/>
    <w:rsid w:val="00C547AA"/>
    <w:rsid w:val="00C70AA9"/>
    <w:rsid w:val="00C83DEF"/>
    <w:rsid w:val="00C9046D"/>
    <w:rsid w:val="00CA58C5"/>
    <w:rsid w:val="00CA62F9"/>
    <w:rsid w:val="00CB0AA3"/>
    <w:rsid w:val="00CB17FD"/>
    <w:rsid w:val="00CC1D64"/>
    <w:rsid w:val="00CF061F"/>
    <w:rsid w:val="00CF388E"/>
    <w:rsid w:val="00D00311"/>
    <w:rsid w:val="00D20F4E"/>
    <w:rsid w:val="00D21A8C"/>
    <w:rsid w:val="00D402FD"/>
    <w:rsid w:val="00D44844"/>
    <w:rsid w:val="00D61C91"/>
    <w:rsid w:val="00D62AEA"/>
    <w:rsid w:val="00D67D2B"/>
    <w:rsid w:val="00D7252F"/>
    <w:rsid w:val="00D80E19"/>
    <w:rsid w:val="00DA45E9"/>
    <w:rsid w:val="00DB3430"/>
    <w:rsid w:val="00DB4252"/>
    <w:rsid w:val="00DE518F"/>
    <w:rsid w:val="00E04F33"/>
    <w:rsid w:val="00E061BD"/>
    <w:rsid w:val="00E17AAA"/>
    <w:rsid w:val="00E5055D"/>
    <w:rsid w:val="00E604E6"/>
    <w:rsid w:val="00E934AD"/>
    <w:rsid w:val="00F01CED"/>
    <w:rsid w:val="00F02B6F"/>
    <w:rsid w:val="00F06298"/>
    <w:rsid w:val="00F6773B"/>
    <w:rsid w:val="00F70F8C"/>
    <w:rsid w:val="00F74395"/>
    <w:rsid w:val="00F74E68"/>
    <w:rsid w:val="00FA5352"/>
    <w:rsid w:val="00FA57D9"/>
    <w:rsid w:val="00FD29D7"/>
    <w:rsid w:val="00FD4530"/>
    <w:rsid w:val="01353B49"/>
    <w:rsid w:val="02C40067"/>
    <w:rsid w:val="02C8A75A"/>
    <w:rsid w:val="034880AE"/>
    <w:rsid w:val="03AAFC77"/>
    <w:rsid w:val="0533C8C7"/>
    <w:rsid w:val="0C88B8F6"/>
    <w:rsid w:val="0D04DFA9"/>
    <w:rsid w:val="0D77356B"/>
    <w:rsid w:val="0FF62C1A"/>
    <w:rsid w:val="13FD9841"/>
    <w:rsid w:val="147E1556"/>
    <w:rsid w:val="153A91EC"/>
    <w:rsid w:val="1916D94F"/>
    <w:rsid w:val="1B5A36EB"/>
    <w:rsid w:val="1D094EE2"/>
    <w:rsid w:val="1E8F6AFF"/>
    <w:rsid w:val="2022E485"/>
    <w:rsid w:val="217C34C4"/>
    <w:rsid w:val="23FFF185"/>
    <w:rsid w:val="247E9C92"/>
    <w:rsid w:val="26E98A2C"/>
    <w:rsid w:val="27CE0EC1"/>
    <w:rsid w:val="2995EDA2"/>
    <w:rsid w:val="2A0066A6"/>
    <w:rsid w:val="2A1B2672"/>
    <w:rsid w:val="2CCA187A"/>
    <w:rsid w:val="2DCE7158"/>
    <w:rsid w:val="32A357AA"/>
    <w:rsid w:val="33DAF716"/>
    <w:rsid w:val="367B1F4E"/>
    <w:rsid w:val="36D82F4A"/>
    <w:rsid w:val="3726285B"/>
    <w:rsid w:val="37C32419"/>
    <w:rsid w:val="397A1FE1"/>
    <w:rsid w:val="3F8AC6D5"/>
    <w:rsid w:val="416E729C"/>
    <w:rsid w:val="417340CC"/>
    <w:rsid w:val="45557299"/>
    <w:rsid w:val="461A83BC"/>
    <w:rsid w:val="468497BC"/>
    <w:rsid w:val="4B1F6F57"/>
    <w:rsid w:val="4B808F34"/>
    <w:rsid w:val="4C9501C1"/>
    <w:rsid w:val="4CDD33D9"/>
    <w:rsid w:val="4DDC7B2B"/>
    <w:rsid w:val="4F3E6989"/>
    <w:rsid w:val="51363B36"/>
    <w:rsid w:val="51497126"/>
    <w:rsid w:val="54BB1495"/>
    <w:rsid w:val="56197735"/>
    <w:rsid w:val="585D0D4F"/>
    <w:rsid w:val="58BD7C0C"/>
    <w:rsid w:val="59007584"/>
    <w:rsid w:val="5CDAF0C4"/>
    <w:rsid w:val="5E9588A6"/>
    <w:rsid w:val="61075519"/>
    <w:rsid w:val="6381537A"/>
    <w:rsid w:val="64DDF8FE"/>
    <w:rsid w:val="67A9478E"/>
    <w:rsid w:val="695D032C"/>
    <w:rsid w:val="6AB37617"/>
    <w:rsid w:val="6BE3403B"/>
    <w:rsid w:val="6C798ADC"/>
    <w:rsid w:val="6D5576DA"/>
    <w:rsid w:val="72434C2B"/>
    <w:rsid w:val="730D18A9"/>
    <w:rsid w:val="73A7B3D2"/>
    <w:rsid w:val="741F9667"/>
    <w:rsid w:val="7511CC3C"/>
    <w:rsid w:val="7736F299"/>
    <w:rsid w:val="774E06A9"/>
    <w:rsid w:val="783E378C"/>
    <w:rsid w:val="7AB5A309"/>
    <w:rsid w:val="7F6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DCE67"/>
  <w15:chartTrackingRefBased/>
  <w15:docId w15:val="{1219637D-DD32-498B-8F88-39EF11C4ED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3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link w:val="Heading2Char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3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3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sid w:val="00662D26"/>
    <w:rPr>
      <w:color w:val="0000FF"/>
      <w:u w:val="single"/>
    </w:rPr>
  </w:style>
  <w:style w:type="paragraph" w:styleId="NormalWeb">
    <w:name w:val="Normal (Web)"/>
    <w:basedOn w:val="Normal"/>
    <w:uiPriority w:val="99"/>
    <w:rsid w:val="003D10FE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73B41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rsid w:val="00657B65"/>
    <w:rPr>
      <w:rFonts w:ascii="Arial" w:hAnsi="Arial" w:cs="Arial"/>
      <w:b/>
      <w:bCs/>
      <w:lang w:eastAsia="sr-Latn-CS"/>
    </w:rPr>
  </w:style>
  <w:style w:type="paragraph" w:styleId="ListParagraph">
    <w:name w:val="List Paragraph"/>
    <w:basedOn w:val="Normal"/>
    <w:uiPriority w:val="34"/>
    <w:qFormat/>
    <w:rsid w:val="006B5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oter" Target="footer3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F09033-016C-464A-9695-79FC98387E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Vision</dc:title>
  <dc:subject>C-Registration System</dc:subject>
  <dc:creator>Wylie College</dc:creator>
  <keywords/>
  <dc:description/>
  <lastModifiedBy>Luka Ilic</lastModifiedBy>
  <revision>13</revision>
  <lastPrinted>2025-07-24T09:40:00.0000000Z</lastPrinted>
  <dcterms:created xsi:type="dcterms:W3CDTF">2025-07-23T21:04:00.0000000Z</dcterms:created>
  <dcterms:modified xsi:type="dcterms:W3CDTF">2025-10-13T19:04:48.5398826Z</dcterms:modified>
</coreProperties>
</file>